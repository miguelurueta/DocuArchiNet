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E8F" w:rsidRDefault="00614E8F" w:rsidP="00614E8F">
      <w:pPr>
        <w:spacing w:after="0"/>
        <w:rPr>
          <w:rFonts w:ascii="Arial" w:hAnsi="Arial" w:cs="Arial"/>
          <w:sz w:val="22"/>
          <w:lang w:val="es-CO"/>
        </w:rPr>
      </w:pPr>
      <w:r w:rsidRPr="00267796">
        <w:rPr>
          <w:rFonts w:ascii="Arial" w:hAnsi="Arial" w:cs="Arial"/>
          <w:sz w:val="22"/>
          <w:lang w:val="es-MX"/>
        </w:rPr>
        <w:t>Fecha_ver.1.1</w:t>
      </w:r>
    </w:p>
    <w:p w:rsidR="00F274DF" w:rsidRDefault="00F274DF" w:rsidP="00614E8F">
      <w:pPr>
        <w:rPr>
          <w:rFonts w:ascii="Arial" w:hAnsi="Arial"/>
          <w:b/>
          <w:sz w:val="22"/>
          <w:lang w:val="es-CO"/>
        </w:rPr>
      </w:pPr>
    </w:p>
    <w:p w:rsidR="00614E8F" w:rsidRDefault="00614E8F" w:rsidP="00614E8F">
      <w:pPr>
        <w:rPr>
          <w:rFonts w:ascii="Arial" w:hAnsi="Arial"/>
          <w:b/>
          <w:sz w:val="22"/>
          <w:lang w:val="es-CO"/>
        </w:rPr>
      </w:pPr>
      <w:r>
        <w:rPr>
          <w:rFonts w:ascii="Arial" w:hAnsi="Arial"/>
          <w:b/>
          <w:sz w:val="22"/>
          <w:lang w:val="es-CO"/>
        </w:rPr>
        <w:t>Señor (a):</w:t>
      </w:r>
      <w:bookmarkStart w:id="0" w:name="_GoBack"/>
      <w:bookmarkEnd w:id="0"/>
    </w:p>
    <w:p w:rsidR="00614E8F" w:rsidRDefault="00614E8F" w:rsidP="00614E8F">
      <w:pPr>
        <w:spacing w:after="0"/>
        <w:jc w:val="both"/>
        <w:rPr>
          <w:rFonts w:ascii="Arial" w:hAnsi="Arial" w:cs="Arial"/>
          <w:sz w:val="22"/>
        </w:rPr>
      </w:pPr>
      <w:r>
        <w:rPr>
          <w:rFonts w:ascii="Arial" w:hAnsi="Arial"/>
          <w:sz w:val="22"/>
          <w:lang w:val="es-CO"/>
        </w:rPr>
        <w:t>Ciudad:</w:t>
      </w:r>
      <w:r w:rsidR="002D00FF">
        <w:rPr>
          <w:rFonts w:ascii="Arial" w:hAnsi="Arial"/>
          <w:sz w:val="22"/>
          <w:lang w:val="es-CO"/>
        </w:rPr>
        <w:t xml:space="preserve"> </w:t>
      </w:r>
      <w:r w:rsidR="002D00FF">
        <w:rPr>
          <w:rFonts w:ascii="Arial" w:hAnsi="Arial" w:cs="Arial"/>
          <w:sz w:val="22"/>
          <w:lang w:val="es-CO"/>
        </w:rPr>
        <w:t>Ciudad</w:t>
      </w:r>
      <w:r w:rsidR="002D00FF" w:rsidRPr="008D30F2">
        <w:rPr>
          <w:rFonts w:ascii="Arial" w:hAnsi="Arial" w:cs="Arial"/>
          <w:sz w:val="22"/>
          <w:lang w:val="es-CO"/>
        </w:rPr>
        <w:t>_ver.1.1</w:t>
      </w:r>
    </w:p>
    <w:p w:rsidR="00614E8F" w:rsidRDefault="00614E8F" w:rsidP="00614E8F">
      <w:pPr>
        <w:spacing w:after="0"/>
        <w:rPr>
          <w:rFonts w:ascii="Arial" w:hAnsi="Arial" w:cs="Arial"/>
          <w:sz w:val="22"/>
          <w:lang w:val="es-CO"/>
        </w:rPr>
      </w:pPr>
    </w:p>
    <w:p w:rsidR="00614E8F" w:rsidRDefault="00614E8F" w:rsidP="00614E8F">
      <w:pPr>
        <w:spacing w:after="0"/>
        <w:rPr>
          <w:rFonts w:ascii="Arial" w:hAnsi="Arial" w:cs="Arial"/>
          <w:sz w:val="22"/>
          <w:lang w:val="es-CO"/>
        </w:rPr>
      </w:pPr>
    </w:p>
    <w:p w:rsidR="00614E8F" w:rsidRDefault="00614E8F" w:rsidP="00614E8F">
      <w:pPr>
        <w:spacing w:after="0"/>
        <w:rPr>
          <w:rFonts w:ascii="Arial" w:hAnsi="Arial" w:cs="Arial"/>
          <w:sz w:val="22"/>
          <w:lang w:val="es-CO"/>
        </w:rPr>
      </w:pPr>
    </w:p>
    <w:p w:rsidR="00614E8F" w:rsidRPr="00CE4060" w:rsidRDefault="00614E8F" w:rsidP="00614E8F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Asunto:</w:t>
      </w:r>
    </w:p>
    <w:p w:rsidR="00614E8F" w:rsidRDefault="00614E8F" w:rsidP="00614E8F">
      <w:pPr>
        <w:jc w:val="both"/>
        <w:rPr>
          <w:lang w:val="es-CO"/>
        </w:rPr>
      </w:pPr>
    </w:p>
    <w:p w:rsidR="00614E8F" w:rsidRDefault="00614E8F" w:rsidP="00614E8F">
      <w:pPr>
        <w:jc w:val="both"/>
        <w:rPr>
          <w:lang w:val="es-CO"/>
        </w:rPr>
      </w:pPr>
    </w:p>
    <w:p w:rsidR="00614E8F" w:rsidRDefault="00614E8F" w:rsidP="00614E8F">
      <w:pPr>
        <w:jc w:val="both"/>
        <w:rPr>
          <w:lang w:val="es-CO"/>
        </w:rPr>
      </w:pPr>
    </w:p>
    <w:p w:rsidR="00614E8F" w:rsidRDefault="00614E8F" w:rsidP="00614E8F">
      <w:pPr>
        <w:jc w:val="both"/>
        <w:rPr>
          <w:lang w:val="es-CO"/>
        </w:rPr>
      </w:pPr>
    </w:p>
    <w:p w:rsidR="00614E8F" w:rsidRDefault="00614E8F" w:rsidP="00614E8F">
      <w:pPr>
        <w:jc w:val="both"/>
        <w:rPr>
          <w:lang w:val="es-CO"/>
        </w:rPr>
      </w:pPr>
    </w:p>
    <w:p w:rsidR="00614E8F" w:rsidRDefault="00614E8F" w:rsidP="00614E8F">
      <w:pPr>
        <w:jc w:val="both"/>
        <w:rPr>
          <w:lang w:val="es-CO"/>
        </w:rPr>
      </w:pPr>
    </w:p>
    <w:p w:rsidR="00614E8F" w:rsidRDefault="00614E8F" w:rsidP="00614E8F">
      <w:pPr>
        <w:jc w:val="both"/>
        <w:rPr>
          <w:lang w:val="es-CO"/>
        </w:rPr>
      </w:pPr>
    </w:p>
    <w:p w:rsidR="00614E8F" w:rsidRDefault="00614E8F" w:rsidP="00614E8F">
      <w:pPr>
        <w:jc w:val="both"/>
        <w:rPr>
          <w:lang w:val="es-CO"/>
        </w:rPr>
      </w:pPr>
    </w:p>
    <w:p w:rsidR="00614E8F" w:rsidRDefault="00614E8F" w:rsidP="00614E8F">
      <w:pPr>
        <w:jc w:val="both"/>
        <w:rPr>
          <w:lang w:val="es-CO"/>
        </w:rPr>
      </w:pPr>
    </w:p>
    <w:p w:rsidR="00614E8F" w:rsidRDefault="00614E8F" w:rsidP="00614E8F">
      <w:pPr>
        <w:jc w:val="both"/>
        <w:rPr>
          <w:lang w:val="es-CO"/>
        </w:rPr>
      </w:pPr>
    </w:p>
    <w:p w:rsidR="00614E8F" w:rsidRDefault="00614E8F" w:rsidP="00614E8F">
      <w:pPr>
        <w:jc w:val="both"/>
        <w:rPr>
          <w:lang w:val="es-CO"/>
        </w:rPr>
      </w:pPr>
    </w:p>
    <w:p w:rsidR="00614E8F" w:rsidRDefault="00614E8F" w:rsidP="00614E8F">
      <w:pPr>
        <w:jc w:val="both"/>
        <w:rPr>
          <w:lang w:val="es-CO"/>
        </w:rPr>
      </w:pPr>
    </w:p>
    <w:p w:rsidR="00614E8F" w:rsidRDefault="00614E8F" w:rsidP="00614E8F">
      <w:pPr>
        <w:jc w:val="both"/>
        <w:rPr>
          <w:rFonts w:ascii="Arial" w:hAnsi="Arial" w:cs="Arial"/>
          <w:sz w:val="22"/>
          <w:lang w:val="es-CO"/>
        </w:rPr>
      </w:pPr>
    </w:p>
    <w:p w:rsidR="00614E8F" w:rsidRPr="008D30F2" w:rsidRDefault="00614E8F" w:rsidP="00614E8F">
      <w:pPr>
        <w:spacing w:after="0"/>
        <w:ind w:right="4806"/>
        <w:rPr>
          <w:rFonts w:ascii="Arial" w:hAnsi="Arial" w:cs="Arial"/>
          <w:sz w:val="22"/>
          <w:lang w:val="es-CO"/>
        </w:rPr>
      </w:pPr>
      <w:r w:rsidRPr="00505469">
        <w:rPr>
          <w:rFonts w:ascii="Arial" w:hAnsi="Arial" w:cs="Arial"/>
          <w:color w:val="FFFFFF" w:themeColor="background1"/>
          <w:sz w:val="22"/>
          <w:lang w:val="es-CO"/>
        </w:rPr>
        <w:t>Frima_ver.1.1</w:t>
      </w:r>
    </w:p>
    <w:p w:rsidR="00614E8F" w:rsidRDefault="00614E8F" w:rsidP="00614E8F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Usuario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614E8F" w:rsidRDefault="00614E8F" w:rsidP="00614E8F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Cargo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614E8F" w:rsidRPr="008D30F2" w:rsidRDefault="00614E8F" w:rsidP="00614E8F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Area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712274" w:rsidRPr="00614E8F" w:rsidRDefault="00712274" w:rsidP="00614E8F"/>
    <w:sectPr w:rsidR="00712274" w:rsidRPr="00614E8F" w:rsidSect="00A23E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0661" w:rsidRDefault="00340661">
      <w:pPr>
        <w:spacing w:after="0"/>
      </w:pPr>
      <w:r>
        <w:separator/>
      </w:r>
    </w:p>
  </w:endnote>
  <w:endnote w:type="continuationSeparator" w:id="0">
    <w:p w:rsidR="00340661" w:rsidRDefault="003406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A9A" w:rsidRPr="00F762AD" w:rsidRDefault="00CC0499" w:rsidP="00453A9A">
    <w:pPr>
      <w:spacing w:after="0"/>
      <w:rPr>
        <w:rFonts w:ascii="Bookman Old Style" w:hAnsi="Bookman Old Style"/>
        <w:sz w:val="18"/>
        <w:lang w:val="es-MX"/>
      </w:rPr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F232358" wp14:editId="120FCDC6">
              <wp:simplePos x="0" y="0"/>
              <wp:positionH relativeFrom="column">
                <wp:posOffset>5215890</wp:posOffset>
              </wp:positionH>
              <wp:positionV relativeFrom="paragraph">
                <wp:posOffset>-520065</wp:posOffset>
              </wp:positionV>
              <wp:extent cx="1138555" cy="1090930"/>
              <wp:effectExtent l="0" t="0" r="23495" b="13970"/>
              <wp:wrapNone/>
              <wp:docPr id="9" name="9 Grup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38555" cy="1090930"/>
                        <a:chOff x="0" y="0"/>
                        <a:chExt cx="3672205" cy="3517900"/>
                      </a:xfrm>
                    </wpg:grpSpPr>
                    <wps:wsp>
                      <wps:cNvPr id="8" name="Oval 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2205" cy="3517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6" name="Oval 7"/>
                      <wps:cNvSpPr>
                        <a:spLocks noChangeArrowheads="1"/>
                      </wps:cNvSpPr>
                      <wps:spPr bwMode="auto">
                        <a:xfrm>
                          <a:off x="47625" y="66675"/>
                          <a:ext cx="3581400" cy="3378200"/>
                        </a:xfrm>
                        <a:prstGeom prst="ellipse">
                          <a:avLst/>
                        </a:prstGeom>
                        <a:noFill/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4" name="Freeform 5"/>
                      <wps:cNvSpPr>
                        <a:spLocks/>
                      </wps:cNvSpPr>
                      <wps:spPr bwMode="auto">
                        <a:xfrm>
                          <a:off x="1304925" y="1314450"/>
                          <a:ext cx="1446530" cy="108585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6"/>
                      <wps:cNvSpPr>
                        <a:spLocks/>
                      </wps:cNvSpPr>
                      <wps:spPr bwMode="auto">
                        <a:xfrm>
                          <a:off x="276225" y="1114425"/>
                          <a:ext cx="3124835" cy="193802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4AB09394" id="9 Grupo" o:spid="_x0000_s1026" style="position:absolute;margin-left:410.7pt;margin-top:-40.95pt;width:89.65pt;height:85.9pt;z-index:251661312;mso-width-relative:margin;mso-height-relative:margin" coordsize="36722,35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">
              <v:oval id="Oval 7" o:spid="_x0000_s1027" style="position:absolute;width:36722;height:35179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ukcr0A&#10;AADaAAAADwAAAGRycy9kb3ducmV2LnhtbERPuwrCMBTdBf8hXMFNUx1EqlF8oIiDaBXB7dJc22Jz&#10;U5qo9e/NIDgezns6b0wpXlS7wrKCQT8CQZxaXXCm4HLe9MYgnEfWWFomBR9yMJ+1W1OMtX3ziV6J&#10;z0QIYRejgtz7KpbSpTkZdH1bEQfubmuDPsA6k7rGdwg3pRxG0UgaLDg05FjRKqf0kTyNgkzT55BG&#10;C3+wo/V1u98cy+XtqFS30ywmIDw1/i/+uXdaQdgaroQbIG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Tukcr0AAADaAAAADwAAAAAAAAAAAAAAAACYAgAAZHJzL2Rvd25yZXYu&#10;eG1sUEsFBgAAAAAEAAQA9QAAAIIDAAAAAA==&#10;" fillcolor="white [3212]" strokecolor="#4f81bd [3204]" strokeweight="2pt">
                <v:stroke endcap="round"/>
              </v:oval>
              <v:oval id="Oval 7" o:spid="_x0000_s1028" style="position:absolute;left:476;top:666;width:35814;height:33782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wGxsEA&#10;AADaAAAADwAAAGRycy9kb3ducmV2LnhtbESPQWsCMRSE70L/Q3gFL1KziopsjdIKLRZPG/X+2Dw3&#10;i5uXZZPq+u+bguBxmJlvmNWmd424Uhdqzwom4wwEcelNzZWC4+HrbQkiRGSDjWdScKcAm/XLYIW5&#10;8Tcu6KpjJRKEQ44KbIxtLmUoLTkMY98SJ+/sO4cxya6SpsNbgrtGTrNsIR3WnBYstrS1VF70r1Mw&#10;t7bY69NoVoaT/lwa0j/V912p4Wv/8Q4iUh+f4Ud7ZxQs4P9KugF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sBsbBAAAA2gAAAA8AAAAAAAAAAAAAAAAAmAIAAGRycy9kb3du&#10;cmV2LnhtbFBLBQYAAAAABAAEAPUAAACGAwAAAAA=&#10;" filled="f" strokecolor="#c0504d [3205]" strokeweight="2pt">
                <v:stroke endcap="round"/>
              </v:oval>
              <v:shape id="Freeform 5" o:spid="_x0000_s1029" style="position:absolute;left:13049;top:13144;width:14465;height:10859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Gm48EA&#10;AADaAAAADwAAAGRycy9kb3ducmV2LnhtbESPQYvCMBSE78L+h/AW9mZTZRH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RpuP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1446530,28887;1412452,34823;1383460,42738;1357521,53026;1337176,65293;1311236,87058;1286313,113571;1262916,145624;1242063,182030;728860,1085850;207519,154330;190226,125443;176493,104470;165303,89432;154622,78748;140381,67668;125122,58171;108337,50652;90027,43529;68156,37197;43233,32449;15259,29679;0,0;558470,28887;515237,32449;480142,38780;453185,45903;434875,54609;414021,74791;406900,100512;409952,122277;418090,150373;432840,183613;453185,222789;1123553,230308;1143898,188362;1158648,153539;1167803,125443;1170855,103678;1163734,81518;1141864,60545;1124570,51443;1102699,42738;1074725,36406;1042682,30866;1036578,30470;1025388,28887;1446530,0" o:connectangles="0,0,0,0,0,0,0,0,0,0,0,0,0,0,0,0,0,0,0,0,0,0,0,0,0,0,0,0,0,0,0,0,0,0,0,0,0,0,0,0,0,0,0,0,0,0,0,0"/>
              </v:shape>
              <v:shape id="Freeform 6" o:spid="_x0000_s1030" style="position:absolute;left:2762;top:11144;width:31248;height:19380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0DeMEA&#10;AADaAAAADwAAAGRycy9kb3ducmV2LnhtbESPQYvCMBSE78L+h/AW9mZThRX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dA3j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3124835,51558;3051219,62152;2988590,76278;2932554,94641;2888605,116535;2832568,155381;2778730,202701;2728188,259909;2683139,324887;1574504,1938020;448289,275447;410931,223889;381265,186457;357093,159618;334019,140549;303254,120773;270292,103823;234033,90403;194478,77690;147232,66390;93393,57915;32962,52971;0,0;1206424,51558;1113030,57915;1037217,69215;978983,81928;939428,97466;894380,133486;878997,179394;885590,218239;903170,268385;935033,327712;978983,397633;2427131,411052;2471081,336187;2502944,274035;2522722,223889;2529314,185044;2513932,145493;2466686,108060;2429328,91816;2382082,76278;2321651,64977;2252430,55089;2239245,54383;2215073,51558;3124835,0" o:connectangles="0,0,0,0,0,0,0,0,0,0,0,0,0,0,0,0,0,0,0,0,0,0,0,0,0,0,0,0,0,0,0,0,0,0,0,0,0,0,0,0,0,0,0,0,0,0,0,0"/>
              </v:shape>
            </v:group>
          </w:pict>
        </mc:Fallback>
      </mc:AlternateContent>
    </w:r>
    <w:r w:rsidR="00453A9A" w:rsidRPr="00F762AD">
      <w:rPr>
        <w:rFonts w:ascii="Bookman Old Style" w:hAnsi="Bookman Old Style"/>
        <w:sz w:val="18"/>
        <w:lang w:val="es-MX"/>
      </w:rPr>
      <w:t xml:space="preserve">Calle 37 No 29-57 </w:t>
    </w:r>
    <w:r w:rsidR="00453A9A">
      <w:rPr>
        <w:rFonts w:ascii="Bookman Old Style" w:hAnsi="Bookman Old Style"/>
        <w:sz w:val="18"/>
        <w:lang w:val="es-MX"/>
      </w:rPr>
      <w:t>6</w:t>
    </w:r>
    <w:r w:rsidR="00453A9A" w:rsidRPr="00F762AD">
      <w:rPr>
        <w:rFonts w:ascii="Bookman Old Style" w:hAnsi="Bookman Old Style"/>
        <w:sz w:val="18"/>
        <w:lang w:val="es-MX"/>
      </w:rPr>
      <w:t>to Piso Centro  Tels.  672 47 47 – 682 22 30</w:t>
    </w:r>
  </w:p>
  <w:p w:rsidR="00453A9A" w:rsidRPr="000844B0" w:rsidRDefault="00340661" w:rsidP="00453A9A">
    <w:pPr>
      <w:pStyle w:val="Piedepgina"/>
      <w:rPr>
        <w:rFonts w:ascii="Bookman Old Style" w:hAnsi="Bookman Old Style"/>
        <w:sz w:val="18"/>
        <w:lang w:val="es-CO"/>
      </w:rPr>
    </w:pPr>
    <w:hyperlink r:id="rId1" w:history="1">
      <w:r w:rsidR="00453A9A" w:rsidRPr="00F762AD">
        <w:rPr>
          <w:rStyle w:val="Hipervnculo"/>
          <w:rFonts w:ascii="Bookman Old Style" w:hAnsi="Bookman Old Style"/>
          <w:sz w:val="18"/>
          <w:lang w:val="es-MX"/>
        </w:rPr>
        <w:t>www.villavivienda.gov.co</w:t>
      </w:r>
    </w:hyperlink>
    <w:r w:rsidR="00453A9A" w:rsidRPr="00F762AD">
      <w:rPr>
        <w:rFonts w:ascii="Bookman Old Style" w:hAnsi="Bookman Old Style"/>
        <w:sz w:val="18"/>
        <w:lang w:val="es-MX"/>
      </w:rPr>
      <w:t xml:space="preserve">  Villavicencio- Meta.</w:t>
    </w:r>
  </w:p>
  <w:p w:rsidR="00453A9A" w:rsidRPr="000844B0" w:rsidRDefault="00453A9A">
    <w:pPr>
      <w:pStyle w:val="Piedepgina"/>
      <w:rPr>
        <w:lang w:val="es-CO"/>
      </w:rPr>
    </w:pPr>
  </w:p>
  <w:p w:rsidR="0024203F" w:rsidRPr="000844B0" w:rsidRDefault="0024203F">
    <w:pPr>
      <w:pStyle w:val="Piedepgina"/>
      <w:rPr>
        <w:lang w:val="es-CO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0661" w:rsidRDefault="00340661">
      <w:pPr>
        <w:spacing w:after="0"/>
      </w:pPr>
      <w:r>
        <w:separator/>
      </w:r>
    </w:p>
  </w:footnote>
  <w:footnote w:type="continuationSeparator" w:id="0">
    <w:p w:rsidR="00340661" w:rsidRDefault="003406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00FF"/>
    <w:rsid w:val="002D47F7"/>
    <w:rsid w:val="002E5CDC"/>
    <w:rsid w:val="00311405"/>
    <w:rsid w:val="00340661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73140"/>
    <w:rsid w:val="00595E3C"/>
    <w:rsid w:val="005B3B66"/>
    <w:rsid w:val="005C5EE4"/>
    <w:rsid w:val="005F1A87"/>
    <w:rsid w:val="00614E8F"/>
    <w:rsid w:val="00652B1C"/>
    <w:rsid w:val="006B395F"/>
    <w:rsid w:val="006E599C"/>
    <w:rsid w:val="00712274"/>
    <w:rsid w:val="00715198"/>
    <w:rsid w:val="00720534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274DF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villavivienda.gov.c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09D29D9-8C63-4849-90E2-8B520926A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LetterTemplate.dotx</Template>
  <TotalTime>149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Ted Pattison Group, Inc.</Company>
  <LinksUpToDate>false</LinksUpToDate>
  <CharactersWithSpaces>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cp:revision>271</cp:revision>
  <dcterms:created xsi:type="dcterms:W3CDTF">2015-08-26T21:17:00Z</dcterms:created>
  <dcterms:modified xsi:type="dcterms:W3CDTF">2018-02-01T14:44:00Z</dcterms:modified>
</cp:coreProperties>
</file>