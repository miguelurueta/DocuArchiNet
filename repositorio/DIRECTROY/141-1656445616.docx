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MX"/>
        </w:rPr>
        <w:t>VILLAVICENCIO,  enero 16 de 2019</w:t>
      </w:r>
    </w:p>
    <w:p>
      <w:pPr>
        <w:rPr>
          <w:rFonts w:ascii="Arial" w:hAnsi="Arial"/>
          <w:b/>
          <w:sz w:val="22"/>
          <w:szCs w:val="22"/>
          <w:lang w:val="es-CO"/>
        </w:rPr>
      </w:pPr>
    </w:p>
    <w:p>
      <w:pPr>
        <w:rPr>
          <w:rFonts w:ascii="Arial" w:hAnsi="Arial"/>
          <w:b/>
          <w:sz w:val="22"/>
          <w:szCs w:val="22"/>
          <w:lang w:val="es-CO"/>
        </w:rPr>
      </w:pPr>
      <w:r>
        <w:rPr>
          <w:rFonts w:ascii="Arial" w:hAnsi="Arial"/>
          <w:b/>
          <w:sz w:val="22"/>
          <w:szCs w:val="22"/>
          <w:lang w:val="es-CO"/>
        </w:rPr>
        <w:t>Señor (a):</w:t>
      </w:r>
    </w:p>
    <w:p>
      <w:pPr>
        <w:spacing w:after="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  <w:lang w:val="es-CO"/>
        </w:rPr>
        <w:t>Ciudad: VILLAVICENCIO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</w:t>
      </w: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Luz Mary Aguilera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Auxiliar Administrativa y recepción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/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661" w:rsidRDefault="00340661">
      <w:pPr>
        <w:spacing w:after="0"/>
      </w:pPr>
      <w:r>
        <w:separator/>
      </w:r>
    </w:p>
  </w:endnote>
  <w:endnote w:type="continuationSeparator" w:id="0">
    <w:p w:rsidR="00340661" w:rsidRDefault="003406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spacing w:after="0"/>
      <w:rPr>
        <w:rFonts w:ascii="Bookman Old Style" w:hAnsi="Bookman Old Style"/>
        <w:sz w:val="18"/>
        <w:szCs w:val="18"/>
        <w:lang w:val="es-MX"/>
      </w:rPr>
    </w:pPr>
    <w:r>
      <w:rPr>
        <w:lang w:val="es-CO"/>
      </w:rPr>
      <mc:AlternateContent xmlns:mc="http://schemas.openxmlformats.org/markup-compatibility/2006">
        <mc:Choice Requires="wpg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4F232358" wp14:editId="120FCDC6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 xmlns:wps="http://schemas.microsoft.com/office/word/2010/wordprocessingShape"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 xmlns:w="http://schemas.openxmlformats.org/wordprocessingml/2006/main">
            <v:group xmlns:o="urn:schemas-microsoft-com:office:office" xmlns:w14="http://schemas.microsoft.com/office/word/2010/wordml" xmlns:v="urn:schemas-microsoft-com:vml"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>
      <w:rPr>
        <w:rFonts w:ascii="Bookman Old Style" w:hAnsi="Bookman Old Style"/>
        <w:sz w:val="18"/>
        <w:szCs w:val="18"/>
        <w:lang w:val="es-MX"/>
      </w:rPr>
      <w:t>Calle 37 No 29-57 6to Piso Centro  Tels.  672 47 47 – 682 22 30</w:t>
    </w:r>
  </w:p>
  <w:p>
    <w:pPr>
      <w:pStyle w:val="Piedepgina"/>
      <w:rPr>
        <w:rFonts w:ascii="Bookman Old Style" w:hAnsi="Bookman Old Style"/>
        <w:sz w:val="18"/>
        <w:szCs w:val="18"/>
        <w:lang w:val="es-CO"/>
      </w:rPr>
    </w:pPr>
    <w:hyperlink r:id="gemHypRid1">
      <w:r>
        <w:rPr>
          <w:rStyle w:val="Hipervnculo"/>
          <w:rFonts w:ascii="Bookman Old Style" w:hAnsi="Bookman Old Style"/>
          <w:sz w:val="18"/>
          <w:szCs w:val="18"/>
          <w:lang w:val="es-MX"/>
        </w:rPr>
        <w:t>www.villavivienda.gov.co</w:t>
      </w:r>
    </w:hyperlink>
    <w:r>
      <w:rPr>
        <w:rFonts w:ascii="Bookman Old Style" w:hAnsi="Bookman Old Style"/>
        <w:sz w:val="18"/>
        <w:szCs w:val="18"/>
        <w:lang w:val="es-MX"/>
      </w:rPr>
      <w:t xml:space="preserve">  Villavicencio- Meta.</w:t>
    </w:r>
  </w:p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661" w:rsidRDefault="00340661">
      <w:pPr>
        <w:spacing w:after="0"/>
      </w:pPr>
      <w:r>
        <w:separator/>
      </w:r>
    </w:p>
  </w:footnote>
  <w:footnote w:type="continuationSeparator" w:id="0">
    <w:p w:rsidR="00340661" w:rsidRDefault="003406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00FF"/>
    <w:rsid w:val="002D47F7"/>
    <w:rsid w:val="002E5CDC"/>
    <w:rsid w:val="00311405"/>
    <w:rsid w:val="00340661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73140"/>
    <w:rsid w:val="00595E3C"/>
    <w:rsid w:val="005B3B66"/>
    <w:rsid w:val="005C5EE4"/>
    <w:rsid w:val="005F1A87"/>
    <w:rsid w:val="00614E8F"/>
    <w:rsid w:val="00652B1C"/>
    <w:rsid w:val="006B395F"/>
    <w:rsid w:val="006E599C"/>
    <w:rsid w:val="00712274"/>
    <w:rsid w:val="00715198"/>
    <w:rsid w:val="00720534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274DF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gemHypRid1" Type="http://schemas.openxmlformats.org/officeDocument/2006/relationships/hyperlink" Target="http://www.villavivienda.gov.co" TargetMode="External" /></Relationships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09D29D9-8C63-4849-90E2-8B520926A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20</Words>
  <Characters>111</Characters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2018-02-01T14:44:00Z</dcterms:modified>
  <cp:revision xmlns:cp="http://schemas.openxmlformats.org/package/2006/metadata/core-properties">271</cp:revision>
</cp:coreProperties>
</file>