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1900456903107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radicado1900456703270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477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na.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1900456703270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