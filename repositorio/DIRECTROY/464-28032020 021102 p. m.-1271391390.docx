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marzo 28 de 2020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ANA ROCIO CELIS REY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calle 2 n 59a 56 La coralina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Tel.3112517392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2000466903154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radicado1900466703249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464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GGGG.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1900466703249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