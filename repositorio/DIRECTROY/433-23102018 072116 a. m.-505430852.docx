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>
      <w:pPr/>
    </w:p>
    <w:p>
      <w:pPr/>
    </w:p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MX"/>
              </w:rPr>
              <w:t>VILLAVICENCIO,  octubre 23 de 2018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MANUELA MIRANDA DE URUETA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 xml:space="preserve">Dir. 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1800456903072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radicado1800456703219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433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JURIDICA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solicita que le permitan abonar a su deuda de la Madridi 460.000 pesos.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color w:val="FFFFFF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Yalile Nova Mojica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Contadora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JURIDICA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1800456703219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36ABB" w:rsidRDefault="00C36ABB">
      <w:pPr>
        <w:spacing w:after="0"/>
      </w:pPr>
      <w:r>
        <w:separator/>
      </w:r>
    </w:p>
  </w:endnote>
  <w:endnote w:type="continuationSeparator" w:id="0">
    <w:p w:rsidR="00C36ABB" w:rsidRDefault="00C36AB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MX"/>
      </w:rPr>
    </w:pPr>
    <w:r>
      <w:drawing>
        <wp:anchor distT="0" distB="0" distL="114300" distR="114300" simplePos="false" relativeHeight="251669504" behindDoc="true" locked="false" layoutInCell="true" allowOverlap="true">
          <wp:simplePos x="0" y="0"/>
          <wp:positionH relativeFrom="column">
            <wp:posOffset>-655320</wp:posOffset>
          </wp:positionH>
          <wp:positionV relativeFrom="paragraph">
            <wp:posOffset>95250</wp:posOffset>
          </wp:positionV>
          <wp:extent cx="7711440" cy="563880"/>
          <wp:effectExtent xmlns:wp="http://schemas.openxmlformats.org/drawingml/2006/wordprocessingDrawing" l="0" t="0" r="3810" b="7620"/>
          <wp:wrapNone/>
          <wp:docPr id="1" name="Picture 1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 xmlns:pic="http://schemas.openxmlformats.org/drawingml/2006/picture">
                  <a:blip xmlns:r="http://schemas.openxmlformats.org/officeDocument/2006/relationships" xmlns:a="http://schemas.openxmlformats.org/drawingml/2006/main" r:embed="Picture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xmlns:a="http://schemas.openxmlformats.org/drawingml/2006/main"/>
                  <a:stretch xmlns:a="http://schemas.openxmlformats.org/drawingml/2006/main">
                    <a:fillRect/>
                  </a:stretch>
                </pic:blipFill>
                <pic:spPr>
                  <a:xfrm>
                    <a:off x="0" y="0"/>
                    <a:ext cx="7711440" cy="563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36ABB" w:rsidRDefault="00C36ABB">
      <w:pPr>
        <w:spacing w:after="0"/>
      </w:pPr>
      <w:r>
        <w:separator/>
      </w:r>
    </w:p>
  </w:footnote>
  <w:footnote w:type="continuationSeparator" w:id="0">
    <w:p w:rsidR="00C36ABB" w:rsidRDefault="00C36AB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  <w:r>
      <w:drawing>
        <wp:anchor distT="0" distB="0" distL="114300" distR="114300" simplePos="false" relativeHeight="251667456" behindDoc="true" locked="false" layoutInCell="true" allowOverlap="true">
          <wp:simplePos x="0" y="0"/>
          <wp:positionH relativeFrom="column">
            <wp:posOffset>-655320</wp:posOffset>
          </wp:positionH>
          <wp:positionV relativeFrom="paragraph">
            <wp:posOffset>-434340</wp:posOffset>
          </wp:positionV>
          <wp:extent cx="7711440" cy="1005840"/>
          <wp:effectExtent xmlns:wp="http://schemas.openxmlformats.org/drawingml/2006/wordprocessingDrawing" l="0" t="0" r="3810" b="3810"/>
          <wp:wrapNone/>
          <wp:docPr id="3" name="Picture 3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 xmlns:pic="http://schemas.openxmlformats.org/drawingml/2006/picture">
                  <a:blip xmlns:r="http://schemas.openxmlformats.org/officeDocument/2006/relationships" xmlns:a="http://schemas.openxmlformats.org/drawingml/2006/main" r:embed="Picture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xmlns:a="http://schemas.openxmlformats.org/drawingml/2006/main"/>
                  <a:stretch xmlns:a="http://schemas.openxmlformats.org/drawingml/2006/main">
                    <a:fillRect/>
                  </a:stretch>
                </pic:blipFill>
                <pic:spPr>
                  <a:xfrm>
                    <a:off x="0" y="0"/>
                    <a:ext cx="7711440" cy="1005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67796"/>
    <w:rsid w:val="00294A35"/>
    <w:rsid w:val="002A661E"/>
    <w:rsid w:val="002B358D"/>
    <w:rsid w:val="002D47F7"/>
    <w:rsid w:val="002E5CDC"/>
    <w:rsid w:val="00311405"/>
    <w:rsid w:val="00382897"/>
    <w:rsid w:val="003A6D6A"/>
    <w:rsid w:val="003B53B8"/>
    <w:rsid w:val="003D41B7"/>
    <w:rsid w:val="00431312"/>
    <w:rsid w:val="00444E6E"/>
    <w:rsid w:val="00453A9A"/>
    <w:rsid w:val="0049273B"/>
    <w:rsid w:val="004A11BF"/>
    <w:rsid w:val="004A1E7E"/>
    <w:rsid w:val="004E589D"/>
    <w:rsid w:val="00505469"/>
    <w:rsid w:val="005172E0"/>
    <w:rsid w:val="00531D28"/>
    <w:rsid w:val="00573140"/>
    <w:rsid w:val="00595E3C"/>
    <w:rsid w:val="005B3B66"/>
    <w:rsid w:val="005C5EE4"/>
    <w:rsid w:val="005F1A87"/>
    <w:rsid w:val="00652B1C"/>
    <w:rsid w:val="006B395F"/>
    <w:rsid w:val="006E599C"/>
    <w:rsid w:val="006F24DD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36ABB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PictureId1" Type="http://schemas.openxmlformats.org/officeDocument/2006/relationships/image" Target="media/image1.png" /></Relationships>
</file>

<file path=word/_rels/header1.xml.rels><?xml version="1.0" encoding="utf-8" standalone="yes"?><Relationships xmlns="http://schemas.openxmlformats.org/package/2006/relationships"><Relationship Id="PictureId1" Type="http://schemas.openxmlformats.org/officeDocument/2006/relationships/image" Target="media/image2.png" /></Relationships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6C9421E4-45AA-4E67-8898-71377547DE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149</TotalTime>
  <Pages>1</Pages>
  <Words>47</Words>
  <Characters>261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2018-06-08T13:02:00Z</dcterms:modified>
  <cp:revision xmlns:cp="http://schemas.openxmlformats.org/package/2006/metadata/core-properties">271</cp:revision>
</cp:coreProperties>
</file>