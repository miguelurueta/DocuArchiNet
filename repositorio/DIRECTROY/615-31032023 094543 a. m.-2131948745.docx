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marzo 31 de 2023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MAYERLY GONZÁLES GONZÁLES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coralina call2 2b n 29a 56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Tel.3224052598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2300466900009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radicado2300466700008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615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prueba documento.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2300466700008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