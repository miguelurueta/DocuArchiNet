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25 de 2025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KARINA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Urbanisación la candelaria cartagena colombia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Tel.300421164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2500466900027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radicado2500466700026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caso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 Nuñes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 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2500466700026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