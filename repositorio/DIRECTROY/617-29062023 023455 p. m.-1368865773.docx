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29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2300466900031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radicado2300466700011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617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cuarta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2300466700011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