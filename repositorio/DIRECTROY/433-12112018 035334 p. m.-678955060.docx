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MX"/>
              </w:rPr>
              <w:t>VILLAVICENCIO,  noviembre 12 de 2018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MANUELA MIRANDA DE URUETA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1800456903076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radicado1800456703219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433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solicita que le permitan abonar a su deuda de la Madridi 460.000 pesos.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color w:val="FFFFFF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1800456703219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ABB" w:rsidRDefault="00C36ABB">
      <w:pPr>
        <w:spacing w:after="0"/>
      </w:pPr>
      <w:r>
        <w:separator/>
      </w:r>
    </w:p>
  </w:endnote>
  <w:endnote w:type="continuationSeparator" w:id="0">
    <w:p w:rsidR="00C36ABB" w:rsidRDefault="00C36A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MX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95250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ABB" w:rsidRDefault="00C36ABB">
      <w:pPr>
        <w:spacing w:after="0"/>
      </w:pPr>
      <w:r>
        <w:separator/>
      </w:r>
    </w:p>
  </w:footnote>
  <w:footnote w:type="continuationSeparator" w:id="0">
    <w:p w:rsidR="00C36ABB" w:rsidRDefault="00C36A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-434340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67796"/>
    <w:rsid w:val="00294A35"/>
    <w:rsid w:val="002A661E"/>
    <w:rsid w:val="002B358D"/>
    <w:rsid w:val="002D47F7"/>
    <w:rsid w:val="002E5CDC"/>
    <w:rsid w:val="00311405"/>
    <w:rsid w:val="00382897"/>
    <w:rsid w:val="003A6D6A"/>
    <w:rsid w:val="003B53B8"/>
    <w:rsid w:val="003D41B7"/>
    <w:rsid w:val="00431312"/>
    <w:rsid w:val="00444E6E"/>
    <w:rsid w:val="00453A9A"/>
    <w:rsid w:val="0049273B"/>
    <w:rsid w:val="004A11BF"/>
    <w:rsid w:val="004A1E7E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36ABB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6C9421E4-45AA-4E67-8898-71377547D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149</TotalTime>
  <Pages>1</Pages>
  <Words>47</Words>
  <Characters>261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2018-06-08T13:02:00Z</dcterms:modified>
  <cp:revision xmlns:cp="http://schemas.openxmlformats.org/package/2006/metadata/core-properties">271</cp:revision>
</cp:coreProperties>
</file>