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05 de 2020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 n 59a 56 La coralina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Tel.3112517392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2000466903160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radicado1900466703249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464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GGGG.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1900466703249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