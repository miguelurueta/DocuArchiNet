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junio 17 de 2019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ANA ROCIO CELIS REY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 xml:space="preserve">Dir. 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1900466903140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radicado1900466703250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465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SECRETARIA GENERAL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PPPP.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Carolina Cruz Villareal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Profesional Universitaria en el area de ventas y asistencia social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SECRETARIA GENERAL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1900466703250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