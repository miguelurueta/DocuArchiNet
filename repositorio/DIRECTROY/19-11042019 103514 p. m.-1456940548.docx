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ALCALDÍA MUNICIPAL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1900456903111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radicado150046067002813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nota interna 2880 roza bedoll MORENO para vivienda.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150046067002813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