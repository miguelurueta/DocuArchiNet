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octubre 17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ANÓNIMO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Tel.000000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2200466900098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radicado2200466700097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593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anonimo.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2200466700097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