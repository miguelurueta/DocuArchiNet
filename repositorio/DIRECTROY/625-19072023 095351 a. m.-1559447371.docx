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19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JUAN DE JESUS MEDINA VALENCIA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coralina call2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correo.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2300466700038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