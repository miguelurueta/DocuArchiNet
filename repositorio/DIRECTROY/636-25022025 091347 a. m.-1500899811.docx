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febrero 25 de 2025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YERALDI  ALVARADO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Esperanza etapa 2 cl 11 44 41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2500456900024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radicado2500456700023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636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tutela yeral.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2500456700023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