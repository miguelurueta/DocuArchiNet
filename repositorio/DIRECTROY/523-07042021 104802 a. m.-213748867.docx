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abril 07 de 2021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ANA ROCIO CELIS REY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calle 2 n 59a 56 La coralina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Tel.3112517392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2100466900012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radicado2100466700011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523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prueba 2021-2.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2100466700011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