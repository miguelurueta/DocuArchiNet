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22 de 2023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2200466900045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radicado2200466700039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566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EL QUINTO TERMINO.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2200466700039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