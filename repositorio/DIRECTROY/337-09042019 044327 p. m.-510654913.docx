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09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DORA LILIANA MENDOZA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1900456903095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radicado1700466703119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337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PREUBA INICIAL.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1700466703119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