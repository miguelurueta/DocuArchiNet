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agosto 08 de 2025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 n 59a 56 La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Tel.3112517392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2200466900046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radicado2200466700038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565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EL CUARTO TERMINO.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 Nuñes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 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2200466700038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