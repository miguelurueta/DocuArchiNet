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octubre 23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1800456903072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Melba Amparo Moreno Velásquez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Asistente Contable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