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noviembre 20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54-56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2200466900107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574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