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07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2000466903163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hoja de vida.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1900466703287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