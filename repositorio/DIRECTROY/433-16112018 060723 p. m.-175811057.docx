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noviembre 16 de 2018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MANUELA MIRANDA DE URUETA S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1800456903079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solicita que le permitan abonar a su deuda de la Madridi 460.000 pesos.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