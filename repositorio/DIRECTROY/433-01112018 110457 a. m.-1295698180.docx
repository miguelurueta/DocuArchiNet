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noviembre 01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Melba Amparo Moreno Velásquez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Asistente Contable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