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02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2000466903339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radicado2000466703338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solictud.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2000466703338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