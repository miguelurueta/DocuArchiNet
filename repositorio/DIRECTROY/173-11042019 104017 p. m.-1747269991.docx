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KARINA URUETA MIRANDA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1900456903113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radicado1500456702987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173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DEVOLUCION DE DOCUMENTOS.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1500456702987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