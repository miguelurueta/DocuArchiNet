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3 ADTIVO ORAL DEL CIR.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radicado1500456702981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FALLO DENEGADO A ALEXANDER MEJIA MUÑOZ.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1500456702981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