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08 de 2021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a56 palamar coralina villavicencio Meta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2100466900015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radicado2100466700006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TERCERA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2100466700006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