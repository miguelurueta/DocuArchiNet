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junio 17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1900466903142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radicado1900466703250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465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PPPP.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1900466703250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