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28 de 2020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2000466903155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radicado1900466703249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GGGG.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1900466703249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