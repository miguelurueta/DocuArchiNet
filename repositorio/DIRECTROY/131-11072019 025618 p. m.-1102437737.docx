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julio 11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JUZGADO 6 CIVIL MUNICIPAL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1900466903145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radicado150045067002940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131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TUTELA DE AMELIA BOBADILLA PEREZ.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Luz Mary Aguilera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Auxiliar Administrativa y recepción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150045067002940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