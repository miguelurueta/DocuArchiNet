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marzo 25 de 2025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KARINA URUETA MIRANDA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Urbanisación la candelaria cartagena colombia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Tel.300421164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2500466900030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radicado2500466700026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637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caso prueba.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 Nuñes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 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2500466700026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