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julio 21 de 2022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ANA ROCIO CELIS REY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 n 59a 56 La coralina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Tel.3112517392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2200466900045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radicado2200466700039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566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EL QUINTO TERMINO.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2200466700039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