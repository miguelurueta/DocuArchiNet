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octubre 24 de 2018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MANUELA MIRANDA DE URUETA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1800456903072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solicita que le permitan abonar a su deuda de la Madridi 460.000 pesos.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Yalile Nova Mojica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Contadora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