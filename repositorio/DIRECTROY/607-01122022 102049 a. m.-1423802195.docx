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diciembre 01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 xml:space="preserve">ELECTRIFICADORA DEL META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2200466900113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radicado2200466700112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607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remite NI-2869 Rte de Johana Eliza toro Daza y Sandra Milena Cruz Vargas para vivienda.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2200466700112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