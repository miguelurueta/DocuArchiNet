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09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LUZ MARY AGUILERA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1900456903089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radicado1800456703217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431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1800456703217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