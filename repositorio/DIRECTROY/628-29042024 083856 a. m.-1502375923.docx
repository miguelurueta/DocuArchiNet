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2" /><Relationship Type="http://schemas.openxmlformats.org/officeDocument/2006/relationships/extended-properties" Target="docProps/app.xml" Id="rId3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body>
    <w:tbl>
      <w:tblPr>
        <w:tblStyle w:val="Tablaconcuadrcula"/>
        <w:tblLook w:firstRow="1" w:lastRow="0" w:firstColumn="1" w:lastColumn="0" w:noHBand="0" w:noVBand="1" w:val="04A0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629"/>
        <w:gridCol w:w="3537"/>
      </w:tblGrid>
      <w:tr>
        <w:trPr>
          <w:cnfStyle w:val="000000000000"/>
          <w:trHeight w:hRule="atLeast" w:val="143"/>
        </w:trPr>
        <w:tc>
          <w:tcPr>
            <w:cnfStyle w:val="000000000000"/>
            <w:tcW w:w="6629" w:type="dxa"/>
            <w:vMerge w:val="restart"/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</w:rPr>
              <w:t>VILLAVICENCIO,  abril 29 de 2024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Señor (a):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EMSA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Dir. Calle 41 No. 32 - 29 Centro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Tel.6626722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Ciudad</w:t>
            </w:r>
          </w:p>
        </w:tc>
        <w:tc>
          <w:tcPr>
            <w:cnfStyle w:val="000000000000"/>
            <w:tcW w:w="3537" w:type="dxa"/>
            <w:tcBorders>
              <w:top w:val="single" w:sz="4" w:color="auto"/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Radicado respuesta 2400456900012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Al responder cite este radicado2200466700100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Código interno 628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DEP : JURIDICA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bottom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top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</w:tbl>
    <w:p>
      <w:pPr>
        <w:spacing w:after="0"/>
        <w:rPr>
          <w:sz w:val="14"/>
          <w:szCs w:val="14"/>
          <w:lang w:val="es-CO"/>
        </w:rPr>
      </w:pPr>
    </w:p>
    <w:p>
      <w:pPr>
        <w:spacing w:after="0"/>
        <w:jc w:val="both"/>
        <w:rPr>
          <w:rFonts w:ascii="Arial" w:hAnsi="Arial"/>
          <w:sz w:val="22"/>
          <w:szCs w:val="22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Asunto: .</w:t>
      </w:r>
    </w:p>
    <w:p>
      <w:pPr>
        <w:jc w:val="both"/>
        <w:rPr>
          <w:lang w:val="es-CO"/>
        </w:rPr>
      </w:pPr>
    </w:p>
    <w:p>
      <w:pPr>
        <w:jc w:val="both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Cuerpo de la respuesta</w:t>
      </w:r>
    </w:p>
    <w:p>
      <w:pPr>
        <w:jc w:val="both"/>
        <w:rPr>
          <w:rFonts w:ascii="Arial" w:hAnsi="Arial"/>
          <w:sz w:val="22"/>
          <w:szCs w:val="22"/>
          <w:lang w:val="es-CO"/>
        </w:rPr>
      </w:pPr>
    </w:p>
    <w:p>
      <w:pPr>
        <w:spacing w:after="0"/>
        <w:ind w:right="4806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Frima_ver.1.1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Maria Ines Blanco Reyes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Asesora Juridica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JURIDICA</w:t>
      </w:r>
    </w:p>
    <w:p>
      <w:pPr>
        <w:jc w:val="both"/>
        <w:rPr>
          <w:rFonts w:ascii="Arial" w:hAnsi="Arial"/>
          <w:color w:val="000000"/>
          <w:sz w:val="16"/>
          <w:szCs w:val="16"/>
          <w:lang w:val="es-CO"/>
        </w:rPr>
      </w:pPr>
      <w:r>
        <w:rPr>
          <w:rFonts w:ascii="Arial" w:hAnsi="Arial"/>
          <w:color w:val="000000"/>
          <w:sz w:val="16"/>
          <w:szCs w:val="16"/>
          <w:lang w:val="es-CO"/>
        </w:rPr>
        <w:t>Respuesta al radicado 2200466700100</w:t>
      </w:r>
    </w:p>
    <w:p>
      <w:pPr>
        <w:spacing w:after="0"/>
        <w:rPr>
          <w:sz w:val="14"/>
          <w:szCs w:val="14"/>
          <w:lang w:val="es-CO"/>
        </w:rPr>
      </w:pPr>
    </w:p>
    <w:sectPr>
      <w:headerReference w:type="default" r:id="gemHfRid1"/>
      <w:footerReference w:type="default" r:id="gemHfRid2"/>
      <w:pgSz w:w="12240" w:h="15840"/>
      <w:pgMar w:top="1701" w:right="1134" w:bottom="1134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42E6F" w:rsidRDefault="00342E6F">
      <w:pPr>
        <w:spacing w:after="0"/>
      </w:pPr>
      <w:r>
        <w:separator/>
      </w:r>
    </w:p>
  </w:endnote>
  <w:endnote w:type="continuationSeparator" w:id="0">
    <w:p w:rsidR="00342E6F" w:rsidRDefault="00342E6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Piedepgina"/>
      <w:rPr>
        <w:lang w:val="es-CO"/>
      </w:rPr>
    </w:pPr>
  </w:p>
  <w:p>
    <w:pPr>
      <w:pStyle w:val="Piedepgina"/>
      <w:rPr>
        <w:lang w:val="es-CO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42E6F" w:rsidRDefault="00342E6F">
      <w:pPr>
        <w:spacing w:after="0"/>
      </w:pPr>
      <w:r>
        <w:separator/>
      </w:r>
    </w:p>
  </w:footnote>
  <w:footnote w:type="continuationSeparator" w:id="0">
    <w:p w:rsidR="00342E6F" w:rsidRDefault="00342E6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efaultTabStop w:val="720"/>
  <w:proofState xmlns:w="http://schemas.openxmlformats.org/wordprocessingml/2006/main" w:spelling="clean" w:grammar="clean"/>
  <w:hyphenationZone xmlns:w="http://schemas.openxmlformats.org/wordprocessingml/2006/main" w:val="425"/>
  <w:noPunctuationKerning xmlns:w="http://schemas.openxmlformats.org/wordprocessingml/2006/main"/>
  <w:characterSpacingControl xmlns:w="http://schemas.openxmlformats.org/wordprocessingml/2006/main" w:val="doNotCompress"/>
  <w:hdrShapeDefaults xmlns:w="http://schemas.openxmlformats.org/wordprocessingml/2006/main">
    <o:shapedefaults xmlns:v="urn:schemas-microsoft-com:vml" xmlns:o="urn:schemas-microsoft-com:office:office" v:ext="edit" spidmax="2049"/>
  </w:hdrShapeDefaults>
  <w:footnotePr xmlns:w="http://schemas.openxmlformats.org/wordprocessingml/2006/main">
    <w:footnote w:id="-1"/>
    <w:footnote w:id="0"/>
  </w:footnotePr>
  <w:endnotePr xmlns:w="http://schemas.openxmlformats.org/wordprocessingml/2006/main">
    <w:endnote w:id="-1"/>
    <w:endnote w:id="0"/>
  </w:endnotePr>
  <w:compat xmlns:w="http://schemas.openxmlformats.org/wordprocessingml/2006/main"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 xmlns:w="http://schemas.openxmlformats.org/wordprocessingml/2006/main">
    <w:rsidRoot w:val="00192DD2"/>
    <w:rsid w:val="00000115"/>
    <w:rsid w:val="00021F24"/>
    <w:rsid w:val="00023878"/>
    <w:rsid w:val="00034ADC"/>
    <w:rsid w:val="00061F7B"/>
    <w:rsid w:val="000844B0"/>
    <w:rsid w:val="000C52DC"/>
    <w:rsid w:val="001108BA"/>
    <w:rsid w:val="00153762"/>
    <w:rsid w:val="00160C5F"/>
    <w:rsid w:val="001629B0"/>
    <w:rsid w:val="0017372E"/>
    <w:rsid w:val="001818FD"/>
    <w:rsid w:val="00192DD2"/>
    <w:rsid w:val="001C358E"/>
    <w:rsid w:val="001E4474"/>
    <w:rsid w:val="001E6D1B"/>
    <w:rsid w:val="00224458"/>
    <w:rsid w:val="0024203F"/>
    <w:rsid w:val="00294A35"/>
    <w:rsid w:val="002A661E"/>
    <w:rsid w:val="002B358D"/>
    <w:rsid w:val="002D47F7"/>
    <w:rsid w:val="002E5CDC"/>
    <w:rsid w:val="00311405"/>
    <w:rsid w:val="00342E6F"/>
    <w:rsid w:val="00382897"/>
    <w:rsid w:val="003A6D6A"/>
    <w:rsid w:val="003B53B8"/>
    <w:rsid w:val="003D41B7"/>
    <w:rsid w:val="00431312"/>
    <w:rsid w:val="00444E6E"/>
    <w:rsid w:val="00453A9A"/>
    <w:rsid w:val="004A11BF"/>
    <w:rsid w:val="004A1E7E"/>
    <w:rsid w:val="005172E0"/>
    <w:rsid w:val="00531D28"/>
    <w:rsid w:val="00552C81"/>
    <w:rsid w:val="00573140"/>
    <w:rsid w:val="00595E3C"/>
    <w:rsid w:val="005B3B66"/>
    <w:rsid w:val="005C5EE4"/>
    <w:rsid w:val="005F1A87"/>
    <w:rsid w:val="00652B1C"/>
    <w:rsid w:val="006B395F"/>
    <w:rsid w:val="006E599C"/>
    <w:rsid w:val="00712274"/>
    <w:rsid w:val="00715198"/>
    <w:rsid w:val="007733C5"/>
    <w:rsid w:val="00774CE7"/>
    <w:rsid w:val="007D4C61"/>
    <w:rsid w:val="007E0CA1"/>
    <w:rsid w:val="007F394A"/>
    <w:rsid w:val="008024D5"/>
    <w:rsid w:val="008423BC"/>
    <w:rsid w:val="008735DB"/>
    <w:rsid w:val="00887580"/>
    <w:rsid w:val="008A1E6C"/>
    <w:rsid w:val="008D30F2"/>
    <w:rsid w:val="00927257"/>
    <w:rsid w:val="0094063F"/>
    <w:rsid w:val="00981944"/>
    <w:rsid w:val="009B7809"/>
    <w:rsid w:val="009E714A"/>
    <w:rsid w:val="00A0659C"/>
    <w:rsid w:val="00A07026"/>
    <w:rsid w:val="00A0798F"/>
    <w:rsid w:val="00A160EF"/>
    <w:rsid w:val="00A17EAA"/>
    <w:rsid w:val="00A23EC4"/>
    <w:rsid w:val="00A245A8"/>
    <w:rsid w:val="00A25E4E"/>
    <w:rsid w:val="00A54E9B"/>
    <w:rsid w:val="00A64F6E"/>
    <w:rsid w:val="00A77AF8"/>
    <w:rsid w:val="00A94645"/>
    <w:rsid w:val="00A9701F"/>
    <w:rsid w:val="00AB6B1A"/>
    <w:rsid w:val="00AC0508"/>
    <w:rsid w:val="00AF2AB2"/>
    <w:rsid w:val="00AF512B"/>
    <w:rsid w:val="00B21CC2"/>
    <w:rsid w:val="00B41CCA"/>
    <w:rsid w:val="00B77D5D"/>
    <w:rsid w:val="00B9011E"/>
    <w:rsid w:val="00BA14D7"/>
    <w:rsid w:val="00BA194C"/>
    <w:rsid w:val="00BF6DC7"/>
    <w:rsid w:val="00C13D1E"/>
    <w:rsid w:val="00C25991"/>
    <w:rsid w:val="00C32D9E"/>
    <w:rsid w:val="00C51178"/>
    <w:rsid w:val="00CC0499"/>
    <w:rsid w:val="00CD1A1F"/>
    <w:rsid w:val="00CE4060"/>
    <w:rsid w:val="00CE5AC7"/>
    <w:rsid w:val="00D00570"/>
    <w:rsid w:val="00D12222"/>
    <w:rsid w:val="00D61161"/>
    <w:rsid w:val="00D9066D"/>
    <w:rsid w:val="00DD3EBB"/>
    <w:rsid w:val="00DF185F"/>
    <w:rsid w:val="00DF7C97"/>
    <w:rsid w:val="00E413A6"/>
    <w:rsid w:val="00E60478"/>
    <w:rsid w:val="00EA0FD1"/>
    <w:rsid w:val="00EA5F6B"/>
    <w:rsid w:val="00EC6B05"/>
    <w:rsid w:val="00ED786B"/>
    <w:rsid w:val="00EF1E7A"/>
    <w:rsid w:val="00EF39BF"/>
    <w:rsid w:val="00F00D84"/>
    <w:rsid w:val="00F032AF"/>
    <w:rsid w:val="00F21A5A"/>
    <w:rsid w:val="00F31342"/>
    <w:rsid w:val="00F32417"/>
    <w:rsid w:val="00F33262"/>
    <w:rsid w:val="00F35A5A"/>
    <w:rsid w:val="00F41AE9"/>
    <w:rsid w:val="00F440F1"/>
    <w:rsid w:val="00F501B8"/>
    <w:rsid w:val="00F508C2"/>
    <w:rsid w:val="00F61D25"/>
    <w:rsid w:val="00F6444B"/>
    <w:rsid w:val="00F64EDF"/>
    <w:rsid w:val="00F87A69"/>
    <w:rsid w:val="00F92415"/>
    <w:rsid w:val="00FA1BEB"/>
    <w:rsid w:val="00FA3550"/>
    <w:rsid w:val="00FA3CF2"/>
    <w:rsid w:val="00FA6EB0"/>
  </w:rsids>
  <m:mathPr xmlns:m="http://schemas.openxmlformats.org/officeDocument/2006/math"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xmlns:w="http://schemas.openxmlformats.org/wordprocessingml/2006/main" w:val="en-US"/>
  <w:clrSchemeMapping xmlns:w="http://schemas.openxmlformats.org/wordprocessingml/2006/main" w:bg1="light1" w:t1="dark1" w:bg2="light2" w:t2="dark2" w:accent1="accent1" w:accent2="accent2" w:accent3="accent3" w:accent4="accent4" w:accent5="accent5" w:accent6="accent6" w:hyperlink="hyperlink" w:followedHyperlink="followedHyperlink"/>
  <w:shapeDefaults xmlns:w="http://schemas.openxmlformats.org/wordprocessingml/2006/main">
    <o:shapedefaults xmlns:v="urn:schemas-microsoft-com:vml" xmlns:o="urn:schemas-microsoft-com:office:office" v:ext="edit" spidmax="2049"/>
    <o:shapelayout xmlns:v="urn:schemas-microsoft-com:vml" xmlns:o="urn:schemas-microsoft-com:office:office" v:ext="edit">
      <o:idmap v:ext="edit" data="1"/>
    </o:shapelayout>
  </w:shapeDefaults>
  <w:decimalSymbol xmlns:w="http://schemas.openxmlformats.org/wordprocessingml/2006/main" w:val="."/>
  <w:listSeparator xmlns:w="http://schemas.openxmlformats.org/wordprocessingml/2006/main"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/>
        <w:sz w:val="22"/>
        <w:szCs w:val="22"/>
        <w:lang w:val="en-US"/>
      </w:rPr>
    </w:rPrDefault>
    <w:pPrDefault>
      <w:pPr>
        <w:spacing w:after="200" w:lineRule="auto" w:line="276"/>
      </w:pPr>
    </w:pPrDefault>
  </w:docDefaults>
  <w:style w:type="paragraph" w:styleId="Normal" w:default="true">
    <w:name w:val="Normal"/>
    <w:qFormat/>
    <w:pPr>
      <w:spacing w:lineRule="auto" w:line="240"/>
    </w:pPr>
    <w:rPr>
      <w:rFonts w:ascii="Bell MT" w:hAnsi="Bell MT"/>
      <w:sz w:val="24"/>
      <w:szCs w:val="24"/>
    </w:rPr>
  </w:style>
  <w:style w:type="character" w:styleId="Fuentedeprrafopredeter" w:default="true">
    <w:name w:val="Default Paragraph Font"/>
    <w:uiPriority w:val="1"/>
    <w:semiHidden/>
    <w:unhideWhenUsed/>
    <w:rPr/>
  </w:style>
  <w:style w:type="table" w:styleId="Tablanormal" w:default="true">
    <w:name w:val="Normal Table"/>
    <w:uiPriority w:val="99"/>
    <w:semiHidden/>
    <w:unhideWhenUsed/>
    <w:pPr/>
    <w:rPr/>
    <w:tblPr>
      <w:tblStyleRowBandSize w:val="1"/>
      <w:tblStyleColBandSize w:val="1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Sinlista" w:default="true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after="0"/>
    </w:pPr>
    <w:rPr>
      <w:rFonts w:ascii="Tahoma" w:hAnsi="Tahoma"/>
      <w:sz w:val="16"/>
      <w:szCs w:val="16"/>
    </w:rPr>
  </w:style>
  <w:style w:type="character" w:styleId="TextodegloboCar">
    <w:name w:val="Texto de globo Car"/>
    <w:basedOn w:val="Fuentedeprrafopredeter"/>
    <w:link w:val="Textodeglobo"/>
    <w:uiPriority w:val="99"/>
    <w:semiHidden/>
    <w:rPr>
      <w:rFonts w:ascii="Tahoma" w:hAnsi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EncabezadoCar">
    <w:name w:val="Encabezado Car"/>
    <w:basedOn w:val="Fuentedeprrafopredeter"/>
    <w:link w:val="Encabezado"/>
    <w:uiPriority w:val="99"/>
    <w:rPr>
      <w:rFonts w:ascii="Bell MT" w:hAnsi="Bell MT"/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PiedepginaCar">
    <w:name w:val="Pie de página Car"/>
    <w:basedOn w:val="Fuentedeprrafopredeter"/>
    <w:link w:val="Piedepgina"/>
    <w:uiPriority w:val="99"/>
    <w:rPr>
      <w:rFonts w:ascii="Bell MT" w:hAnsi="Bell MT"/>
      <w:sz w:val="24"/>
      <w:szCs w:val="24"/>
    </w:rPr>
  </w:style>
  <w:style w:type="character" w:styleId="Hipervnculo">
    <w:name w:val="Hyperlink"/>
    <w:uiPriority w:val="99"/>
    <w:rPr>
      <w:color w:val="0000FF"/>
      <w:u w:val="single"/>
    </w:rPr>
  </w:style>
  <w:style w:type="table" w:styleId="Tablaconcuadrcula">
    <w:name w:val="Table Grid"/>
    <w:basedOn w:val="Tablanormal"/>
    <w:uiPriority w:val="5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152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endnotes" Target="endnotes.xml" /><Relationship Id="rId7" Type="http://schemas.openxmlformats.org/officeDocument/2006/relationships/footnotes" Target="footnotes.xml" /><Relationship Id="rId2" Type="http://schemas.openxmlformats.org/officeDocument/2006/relationships/customXml" Target="../customXml/item2.xml" /><Relationship Id="rId16" Type="http://schemas.openxmlformats.org/officeDocument/2006/relationships/theme" Target="theme/theme1.xml" /><Relationship Id="rId1" Type="http://schemas.openxmlformats.org/officeDocument/2006/relationships/customXml" Target="../customXml/item1.xml" /><Relationship Id="rId6" Type="http://schemas.openxmlformats.org/officeDocument/2006/relationships/webSettings" Target="webSettings.xml" /><Relationship Id="rId15" Type="http://schemas.openxmlformats.org/officeDocument/2006/relationships/fontTable" Target="fontTable.xml" /><Relationship Id="rId3" Type="http://schemas.openxmlformats.org/officeDocument/2006/relationships/settings" Target="settings.xml" /><Relationship Id="gemHfRid1" Type="http://schemas.openxmlformats.org/officeDocument/2006/relationships/header" Target="header1.xml" /><Relationship Id="gemHfRid2" Type="http://schemas.openxmlformats.org/officeDocument/2006/relationships/footer" Target="footer1.xml" /><Relationship Id="rId4" Type="http://schemas.openxmlformats.org/officeDocument/2006/relationships/styles" Target="styles.xml" /></Relationships>
</file>

<file path=word/_rels/footer1.xml.rels><?xml version="1.0" encoding="utf-8" standalone="yes"?><Relationships xmlns="http://schemas.openxmlformats.org/package/2006/relationships" />
</file>

<file path=word/_rels/header1.xml.rels><?xml version="1.0" encoding="utf-8" standalone="yes"?><Relationships xmlns="http://schemas.openxmlformats.org/package/2006/relationships" />
</file>

<file path=word/_rels/settings.xml.rels><?xml version="1.0" encoding="utf-8" standalone="yes"?><Relationships xmlns="http://schemas.openxmlformats.org/package/2006/relationships"><Relationship Id="rId1" Type="http://schemas.openxmlformats.org/officeDocument/2006/relationships/attachedTemplate" Target="file:///C:\DevProjects\LitwareSales\App_Data\LetterTemplate.dot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40000"/>
                <a:satMod val="155000"/>
              </a:schemeClr>
            </a:gs>
            <a:gs pos="65000">
              <a:schemeClr val="phClr">
                <a:shade val="85000"/>
                <a:satMod val="155000"/>
              </a:schemeClr>
            </a:gs>
            <a:gs pos="100000">
              <a:schemeClr val="phClr">
                <a:shade val="95000"/>
                <a:satMod val="155000"/>
              </a:schemeClr>
            </a:gs>
          </a:gsLst>
          <a:lin ang="16200000" scaled="0"/>
        </a:gradFill>
      </a:fillStyleLst>
      <a:lnStyleLst>
        <a:ln w="6350" cap="rnd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  <a:ln w="34925" cap="rnd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algn="tl" rotWithShape="0">
              <a:srgbClr val="000000">
                <a:alpha val="64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 prstMaterial="matte">
            <a:bevelT h="22225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50000"/>
                <a:satMod val="155000"/>
              </a:schemeClr>
            </a:gs>
            <a:gs pos="35000">
              <a:schemeClr val="phClr">
                <a:shade val="75000"/>
                <a:satMod val="155000"/>
              </a:schemeClr>
            </a:gs>
            <a:gs pos="100000">
              <a:schemeClr val="phClr">
                <a:tint val="80000"/>
                <a:satMod val="255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LitwareLetter xmlns:xsi="http://www.w3.org/2001/XMLSchema-instance" xmlns:xsd="http://www.w3.org/2001/XMLSchema" xmlns="http://litware.com/2006/letters">
  <Customer>
    <ContactFirstName>Howie</ContactFirstName>
    <ContactLastName>Snyder</ContactLastName>
    <Company>Great Lakes Food Market</Company>
    <Address>2732 Baker Blvd.</Address>
    <City>Eugene</City>
    <State>OR</State>
    <Zip>97403</Zip>
  </Customer>
  <Date>July 13, 2006</Date>
  <Body>Thanks for your recent purchase. At Litware, our goal is 100% customer satisfaction. Please let us know how things are going. Within a few weeks, someone from our sales staff will follow up with you and make sure we are meeting all your needs.</Body>
  <Employee>
    <Name>Steven Buchanan</Name>
    <Title>Sales Manager</Title>
  </Employee>
</LitwareLetter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295134-23AA-4F2E-B2D5-494BBA5D5434}">
  <ds:schemaRefs>
    <ds:schemaRef ds:uri="http://www.w3.org/2001/XMLSchema"/>
    <ds:schemaRef ds:uri="http://litware.com/2006/letters"/>
  </ds:schemaRefs>
</ds:datastoreItem>
</file>

<file path=customXml/itemProps2.xml><?xml version="1.0" encoding="utf-8"?>
<ds:datastoreItem xmlns:ds="http://schemas.openxmlformats.org/officeDocument/2006/customXml" ds:itemID="{08E8D2A9-1EA6-442A-AE9E-DDF2E44796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Company>Ted Pattison Group, Inc.</Company>
  <Template>LetterTemplate.dotx</Template>
  <TotalTime>148</TotalTime>
  <Pages>1</Pages>
  <Words>47</Words>
  <Characters>259</Characters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305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Ted Pattison</dc:creator>
  <cp:lastModifiedBy>workflow</cp:lastModifiedBy>
  <dcterms:created xsi:type="dcterms:W3CDTF">2015-08-26T21:17:00Z</dcterms:created>
  <dcterms:modified xsi:type="dcterms:W3CDTF">2019-02-28T14:01:00Z</dcterms:modified>
  <cp:revision xmlns:cp="http://schemas.openxmlformats.org/package/2006/metadata/core-properties">269</cp:revision>
</cp:coreProperties>
</file>