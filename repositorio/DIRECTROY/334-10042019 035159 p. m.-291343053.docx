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10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1900456903102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radicado1700466703116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334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ULTIMA QUEJA.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1700466703116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