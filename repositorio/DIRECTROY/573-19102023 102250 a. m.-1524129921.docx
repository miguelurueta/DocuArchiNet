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octubre 19 de 2023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KARINA URUETA MIRANDA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Urbanisación la candelaria cartagena colombia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Tel.300421164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2300466900050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radicado2200466700048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573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2200466700048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