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junio 08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CAROLINA CRUZ VILLAREAL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1800456903069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radicado1700456703185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401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1700456703185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