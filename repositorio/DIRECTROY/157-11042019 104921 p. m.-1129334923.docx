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JUZGADO 7 ADMINISTRATIVO ORAL DEL CIRCUITO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radicado150045067002966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157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DESACATO DE LUZ RELVY GARCIA MICAN.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150045067002966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