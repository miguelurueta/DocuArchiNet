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08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ANÓNIMO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Tel.000000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2200466900026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553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ddd.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