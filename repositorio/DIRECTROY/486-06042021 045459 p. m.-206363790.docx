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abril 06 de 2021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LUZ MARY AGUILERA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Dir. No informado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Tel.No informado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2100466900007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radicado2000466703294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486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SECRETARIA GENERAL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prueba intenra.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Carolina Cruz Villareal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Profesional Universitaria en el area de ventas y asistencia social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SECRETARIA GENERAL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2000466703294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