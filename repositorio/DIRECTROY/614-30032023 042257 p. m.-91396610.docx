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30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MELISA DEL CARMEN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coralina call2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radicado2300466700006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614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notificación.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2300466700006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