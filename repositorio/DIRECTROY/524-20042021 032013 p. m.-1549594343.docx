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20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PEPITO PEREZ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29a 56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2100466900018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radicado2100466700017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2201555.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2100466700017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