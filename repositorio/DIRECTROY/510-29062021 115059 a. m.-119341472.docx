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29 de 2021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2100496900031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radicado2000496703298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510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ADMINISTRACION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Melba Amparo Moreno Velásquez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Asistente Contable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ADMINISTRACION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2000496703298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