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10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1900456903100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radicado1700466703116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ULTIMA QUEJA.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1700466703116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