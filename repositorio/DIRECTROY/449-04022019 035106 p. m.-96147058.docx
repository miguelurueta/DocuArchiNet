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febrero 04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1900466903084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1900466703234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