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febrero 28 de 2023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ANÓNIMO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na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Tel.000000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2300466900004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radicado2300466700003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613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yyyyyyyy.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2300466700003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