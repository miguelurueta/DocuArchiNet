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26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1900466903144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radicado1900466703287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hoja de vida.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1900466703287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