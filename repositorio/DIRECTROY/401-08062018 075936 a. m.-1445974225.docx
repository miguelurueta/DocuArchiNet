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docProps/core.xml" Id="rId2" /><Relationship Type="http://schemas.openxmlformats.org/officeDocument/2006/relationships/extended-properties" Target="docProps/app.xml" Id="rId3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body>
    <w:p>
      <w:pPr/>
    </w:p>
    <w:p>
      <w:pPr/>
    </w:p>
    <w:tbl>
      <w:tblPr>
        <w:tblStyle w:val="Tablaconcuadrcula"/>
        <w:tblLook w:firstRow="1" w:lastRow="0" w:firstColumn="1" w:lastColumn="0" w:noHBand="0" w:noVBand="1" w:val="04A0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629"/>
        <w:gridCol w:w="3537"/>
      </w:tblGrid>
      <w:tr>
        <w:trPr>
          <w:cnfStyle w:val="000000000000"/>
          <w:trHeight w:hRule="atLeast" w:val="143"/>
        </w:trPr>
        <w:tc>
          <w:tcPr>
            <w:cnfStyle w:val="000000000000"/>
            <w:tcW w:w="6629" w:type="dxa"/>
            <w:vMerge w:val="restart"/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MX"/>
              </w:rPr>
              <w:t>VILLAVICENCIO,  junio 08 de 2018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>Señor (a):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>CAROLINA CRUZ VILLAREAL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 xml:space="preserve">Dir. 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Tel.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Ciudad</w:t>
            </w:r>
          </w:p>
        </w:tc>
        <w:tc>
          <w:tcPr>
            <w:cnfStyle w:val="000000000000"/>
            <w:tcW w:w="3537" w:type="dxa"/>
            <w:tcBorders>
              <w:top w:val="single" w:sz="4" w:color="auto"/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Radicado respuesta 1800456903069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Al responder cite este radicado1700456703185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Código interno 401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DEP : JURIDICA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bottom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top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</w:tbl>
    <w:p>
      <w:pPr>
        <w:spacing w:after="0"/>
        <w:rPr>
          <w:sz w:val="14"/>
          <w:szCs w:val="14"/>
          <w:lang w:val="es-CO"/>
        </w:rPr>
      </w:pPr>
    </w:p>
    <w:p>
      <w:pPr>
        <w:spacing w:after="0"/>
        <w:jc w:val="both"/>
        <w:rPr>
          <w:rFonts w:ascii="Arial" w:hAnsi="Arial"/>
          <w:sz w:val="22"/>
          <w:szCs w:val="22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Asunto: .</w:t>
      </w:r>
    </w:p>
    <w:p>
      <w:pPr>
        <w:jc w:val="both"/>
        <w:rPr>
          <w:lang w:val="es-CO"/>
        </w:rPr>
      </w:pPr>
    </w:p>
    <w:p>
      <w:pPr>
        <w:jc w:val="both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Cuerpo de la respuesta</w:t>
      </w:r>
    </w:p>
    <w:p>
      <w:pPr>
        <w:jc w:val="both"/>
        <w:rPr>
          <w:rFonts w:ascii="Arial" w:hAnsi="Arial"/>
          <w:sz w:val="22"/>
          <w:szCs w:val="22"/>
          <w:lang w:val="es-CO"/>
        </w:rPr>
      </w:pPr>
    </w:p>
    <w:p>
      <w:pPr>
        <w:spacing w:after="0"/>
        <w:ind w:right="4806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color w:val="FFFFFF"/>
          <w:sz w:val="22"/>
          <w:szCs w:val="22"/>
          <w:lang w:val="es-CO"/>
        </w:rPr>
        <w:t>Frima_ver.1.1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Maria Ines Blanco Reyes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Asesora Juridica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JURIDICA</w:t>
      </w:r>
    </w:p>
    <w:p>
      <w:pPr>
        <w:jc w:val="both"/>
        <w:rPr>
          <w:rFonts w:ascii="Arial" w:hAnsi="Arial"/>
          <w:color w:val="000000"/>
          <w:sz w:val="16"/>
          <w:szCs w:val="16"/>
          <w:lang w:val="es-CO"/>
        </w:rPr>
      </w:pPr>
      <w:r>
        <w:rPr>
          <w:rFonts w:ascii="Arial" w:hAnsi="Arial"/>
          <w:color w:val="000000"/>
          <w:sz w:val="16"/>
          <w:szCs w:val="16"/>
          <w:lang w:val="es-CO"/>
        </w:rPr>
        <w:t>Respuesta al radicado 1700456703185</w:t>
      </w:r>
    </w:p>
    <w:p>
      <w:pPr>
        <w:spacing w:after="0"/>
        <w:rPr>
          <w:sz w:val="14"/>
          <w:szCs w:val="14"/>
          <w:lang w:val="es-CO"/>
        </w:rPr>
      </w:pPr>
    </w:p>
    <w:sectPr>
      <w:headerReference w:type="default" r:id="gemHfRid1"/>
      <w:footerReference w:type="default" r:id="gemHfRid2"/>
      <w:pgSz w:w="12240" w:h="15840"/>
      <w:pgMar w:top="1701" w:right="1134" w:bottom="1134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E589D" w:rsidRDefault="004E589D">
      <w:pPr>
        <w:spacing w:after="0"/>
      </w:pPr>
      <w:r>
        <w:separator/>
      </w:r>
    </w:p>
  </w:endnote>
  <w:endnote w:type="continuationSeparator" w:id="0">
    <w:p w:rsidR="004E589D" w:rsidRDefault="004E589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Piedepgina"/>
      <w:jc w:val="right"/>
      <w:rPr>
        <w:sz w:val="18"/>
        <w:szCs w:val="18"/>
        <w:lang w:val="es-MX"/>
      </w:rPr>
    </w:pPr>
    <w:r>
      <w:drawing>
        <wp:anchor distT="0" distB="0" distL="114300" distR="114300" simplePos="false" relativeHeight="251665408" behindDoc="false" locked="false" layoutInCell="true" allowOverlap="true">
          <wp:simplePos x="0" y="0"/>
          <wp:positionH relativeFrom="column">
            <wp:posOffset>56581</wp:posOffset>
          </wp:positionH>
          <wp:positionV relativeFrom="paragraph">
            <wp:posOffset>-221719</wp:posOffset>
          </wp:positionV>
          <wp:extent cx="2273774" cy="1037230"/>
          <wp:effectExtent xmlns:wp="http://schemas.openxmlformats.org/drawingml/2006/wordprocessingDrawing" l="19050" t="0" r="0" b="0"/>
          <wp:wrapNone/>
          <wp:docPr id="1" name="Picture 1" descr="SELLOS CERTIFICACION.png"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 xmlns:pic="http://schemas.openxmlformats.org/drawingml/2006/picture">
                  <a:blip xmlns:r="http://schemas.openxmlformats.org/officeDocument/2006/relationships" xmlns:a="http://schemas.openxmlformats.org/drawingml/2006/main" r:embed="PictureId1"/>
                  <a:srcRect xmlns:a="http://schemas.openxmlformats.org/drawingml/2006/main"/>
                  <a:stretch xmlns:a="http://schemas.openxmlformats.org/drawingml/2006/main">
                    <a:fillRect/>
                  </a:stretch>
                </pic:blipFill>
                <pic:spPr>
                  <a:xfrm>
                    <a:off x="0" y="0"/>
                    <a:ext cx="2273774" cy="1037230"/>
                  </a:xfrm>
                  <a:prstGeom prst="rect">
                    <a:avLst/>
                  </a:prstGeom>
                  <a:noFill/>
                  <a:ln w="9525">
                    <a:noFill/>
                    <a:miter xmlns:a="http://schemas.openxmlformats.org/drawingml/2006/main" lim="800000"/>
                    <a:headEnd xmlns:a="http://schemas.openxmlformats.org/drawingml/2006/main"/>
                    <a:tailEnd xmlns:a="http://schemas.openxmlformats.org/drawingml/2006/main"/>
                  </a:ln>
                </pic:spPr>
              </pic:pic>
            </a:graphicData>
          </a:graphic>
        </wp:anchor>
      </w:drawing>
    </w:r>
    <w:r>
      <w:rPr>
        <w:sz w:val="18"/>
        <w:szCs w:val="18"/>
        <w:lang w:val="es-MX"/>
      </w:rPr>
      <w:t>Claustro de San Agustín, Centro</w:t>
    </w:r>
  </w:p>
  <w:p>
    <w:pPr>
      <w:pStyle w:val="Piedepgina"/>
      <w:jc w:val="right"/>
      <w:rPr>
        <w:sz w:val="18"/>
        <w:szCs w:val="18"/>
        <w:lang w:val="es-MX"/>
      </w:rPr>
    </w:pPr>
    <w:r>
      <w:rPr>
        <w:sz w:val="18"/>
        <w:szCs w:val="18"/>
        <w:lang w:val="es-MX"/>
      </w:rPr>
      <w:t>Calle de la Universidad Cra.6 No. 36-100  Telfax: 6602794</w:t>
    </w:r>
  </w:p>
  <w:p>
    <w:pPr>
      <w:pStyle w:val="Piedepgina"/>
      <w:jc w:val="right"/>
      <w:rPr>
        <w:b/>
        <w:sz w:val="18"/>
        <w:szCs w:val="18"/>
        <w:lang w:val="es-MX"/>
      </w:rPr>
    </w:pPr>
    <w:r>
      <w:rPr>
        <w:b/>
        <w:sz w:val="18"/>
        <w:szCs w:val="18"/>
        <w:lang w:val="es-MX"/>
      </w:rPr>
      <w:t xml:space="preserve">web: </w:t>
    </w:r>
    <w:hyperlink r:id="gemHypRid2">
      <w:r>
        <w:rPr>
          <w:rStyle w:val="Hipervnculo"/>
          <w:b/>
          <w:sz w:val="18"/>
          <w:szCs w:val="18"/>
          <w:lang w:val="es-MX"/>
        </w:rPr>
        <w:t>www.unicartagena.edu.co</w:t>
      </w:r>
    </w:hyperlink>
  </w:p>
  <w:p>
    <w:pPr>
      <w:pStyle w:val="Piedepgina"/>
      <w:jc w:val="right"/>
      <w:rPr>
        <w:lang w:val="es-MX"/>
      </w:rPr>
    </w:pPr>
    <w:r>
      <w:rPr>
        <w:sz w:val="18"/>
        <w:szCs w:val="18"/>
        <w:lang w:val="es-MX"/>
      </w:rPr>
      <w:t>Cartagena de Indias, D.T. y C. - Colombia</w:t>
    </w:r>
  </w:p>
  <w:p>
    <w:pPr>
      <w:pStyle w:val="Piedepgina"/>
      <w:rPr>
        <w:lang w:val="es-MX"/>
      </w:rPr>
    </w:pPr>
  </w:p>
  <w:p>
    <w:pPr>
      <w:pStyle w:val="Piedepgina"/>
      <w:rPr>
        <w:lang w:val="es-CO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E589D" w:rsidRDefault="004E589D">
      <w:pPr>
        <w:spacing w:after="0"/>
      </w:pPr>
      <w:r>
        <w:separator/>
      </w:r>
    </w:p>
  </w:footnote>
  <w:footnote w:type="continuationSeparator" w:id="0">
    <w:p w:rsidR="004E589D" w:rsidRDefault="004E589D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Encabezado"/>
    </w:pPr>
    <w:r>
      <w:drawing>
        <wp:anchor distT="0" distB="0" distL="114300" distR="114300" simplePos="false" relativeHeight="251663360" behindDoc="false" locked="false" layoutInCell="true" allowOverlap="true">
          <wp:simplePos x="0" y="0"/>
          <wp:positionH relativeFrom="column">
            <wp:posOffset>3667125</wp:posOffset>
          </wp:positionH>
          <wp:positionV relativeFrom="paragraph">
            <wp:posOffset>-152400</wp:posOffset>
          </wp:positionV>
          <wp:extent cx="2828925" cy="1000125"/>
          <wp:effectExtent xmlns:wp="http://schemas.openxmlformats.org/drawingml/2006/wordprocessingDrawing" l="0" t="0" r="9525" b="9525"/>
          <wp:wrapNone/>
          <wp:docPr id="3" name="Picture 3" descr="Macintosh HD:Users:lauramarcelavegasantos:Documents:UdeC:LOGOS:cabezote-membrete-01.jpg"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/>
                  <pic:cNvPicPr/>
                </pic:nvPicPr>
                <pic:blipFill xmlns:pic="http://schemas.openxmlformats.org/drawingml/2006/picture">
                  <a:blip xmlns:r="http://schemas.openxmlformats.org/officeDocument/2006/relationships" xmlns:a="http://schemas.openxmlformats.org/drawingml/2006/main" r:embed="Picture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xmlns:a="http://schemas.openxmlformats.org/drawingml/2006/main"/>
                  <a:stretch xmlns:a="http://schemas.openxmlformats.org/drawingml/2006/main">
                    <a:fillRect/>
                  </a:stretch>
                </pic:blipFill>
                <pic:spPr>
                  <a:xfrm>
                    <a:off x="0" y="0"/>
                    <a:ext cx="2828925" cy="10001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efaultTabStop w:val="720"/>
  <w:proofState xmlns:w="http://schemas.openxmlformats.org/wordprocessingml/2006/main" w:spelling="clean" w:grammar="clean"/>
  <w:hyphenationZone xmlns:w="http://schemas.openxmlformats.org/wordprocessingml/2006/main" w:val="425"/>
  <w:noPunctuationKerning xmlns:w="http://schemas.openxmlformats.org/wordprocessingml/2006/main"/>
  <w:characterSpacingControl xmlns:w="http://schemas.openxmlformats.org/wordprocessingml/2006/main" w:val="doNotCompress"/>
  <w:hdrShapeDefaults xmlns:w="http://schemas.openxmlformats.org/wordprocessingml/2006/main">
    <o:shapedefaults xmlns:v="urn:schemas-microsoft-com:vml" xmlns:o="urn:schemas-microsoft-com:office:office" v:ext="edit" spidmax="2049"/>
  </w:hdrShapeDefaults>
  <w:footnotePr xmlns:w="http://schemas.openxmlformats.org/wordprocessingml/2006/main">
    <w:footnote w:id="-1"/>
    <w:footnote w:id="0"/>
  </w:footnotePr>
  <w:endnotePr xmlns:w="http://schemas.openxmlformats.org/wordprocessingml/2006/main">
    <w:endnote w:id="-1"/>
    <w:endnote w:id="0"/>
  </w:endnotePr>
  <w:compat xmlns:w="http://schemas.openxmlformats.org/wordprocessingml/2006/main"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 xmlns:w="http://schemas.openxmlformats.org/wordprocessingml/2006/main">
    <w:rsidRoot w:val="00192DD2"/>
    <w:rsid w:val="00000115"/>
    <w:rsid w:val="00021F24"/>
    <w:rsid w:val="00023878"/>
    <w:rsid w:val="00034ADC"/>
    <w:rsid w:val="00061F7B"/>
    <w:rsid w:val="000844B0"/>
    <w:rsid w:val="000C52DC"/>
    <w:rsid w:val="001108BA"/>
    <w:rsid w:val="00153762"/>
    <w:rsid w:val="00160C5F"/>
    <w:rsid w:val="001629B0"/>
    <w:rsid w:val="0017372E"/>
    <w:rsid w:val="001818FD"/>
    <w:rsid w:val="00192DD2"/>
    <w:rsid w:val="001C358E"/>
    <w:rsid w:val="001E4474"/>
    <w:rsid w:val="001E6D1B"/>
    <w:rsid w:val="00224458"/>
    <w:rsid w:val="0024203F"/>
    <w:rsid w:val="00267796"/>
    <w:rsid w:val="00294A35"/>
    <w:rsid w:val="002A661E"/>
    <w:rsid w:val="002B358D"/>
    <w:rsid w:val="002D47F7"/>
    <w:rsid w:val="002E5CDC"/>
    <w:rsid w:val="00311405"/>
    <w:rsid w:val="00382897"/>
    <w:rsid w:val="003A6D6A"/>
    <w:rsid w:val="003B53B8"/>
    <w:rsid w:val="003D41B7"/>
    <w:rsid w:val="00431312"/>
    <w:rsid w:val="00444E6E"/>
    <w:rsid w:val="00453A9A"/>
    <w:rsid w:val="004A11BF"/>
    <w:rsid w:val="004A1E7E"/>
    <w:rsid w:val="004E589D"/>
    <w:rsid w:val="00505469"/>
    <w:rsid w:val="005172E0"/>
    <w:rsid w:val="00531D28"/>
    <w:rsid w:val="00573140"/>
    <w:rsid w:val="00595E3C"/>
    <w:rsid w:val="005B3B66"/>
    <w:rsid w:val="005C5EE4"/>
    <w:rsid w:val="005F1A87"/>
    <w:rsid w:val="00652B1C"/>
    <w:rsid w:val="006B395F"/>
    <w:rsid w:val="006E599C"/>
    <w:rsid w:val="006F24DD"/>
    <w:rsid w:val="00712274"/>
    <w:rsid w:val="00715198"/>
    <w:rsid w:val="007733C5"/>
    <w:rsid w:val="00774CE7"/>
    <w:rsid w:val="007D4C61"/>
    <w:rsid w:val="007E0CA1"/>
    <w:rsid w:val="007F394A"/>
    <w:rsid w:val="008024D5"/>
    <w:rsid w:val="008423BC"/>
    <w:rsid w:val="008735DB"/>
    <w:rsid w:val="00887580"/>
    <w:rsid w:val="008A1E6C"/>
    <w:rsid w:val="008D30F2"/>
    <w:rsid w:val="00927257"/>
    <w:rsid w:val="0094063F"/>
    <w:rsid w:val="00981944"/>
    <w:rsid w:val="009B7809"/>
    <w:rsid w:val="009E714A"/>
    <w:rsid w:val="00A0659C"/>
    <w:rsid w:val="00A07026"/>
    <w:rsid w:val="00A0798F"/>
    <w:rsid w:val="00A160EF"/>
    <w:rsid w:val="00A17EAA"/>
    <w:rsid w:val="00A23EC4"/>
    <w:rsid w:val="00A245A8"/>
    <w:rsid w:val="00A25E4E"/>
    <w:rsid w:val="00A54E9B"/>
    <w:rsid w:val="00A64F6E"/>
    <w:rsid w:val="00A77AF8"/>
    <w:rsid w:val="00A94645"/>
    <w:rsid w:val="00A9701F"/>
    <w:rsid w:val="00AB6B1A"/>
    <w:rsid w:val="00AC0508"/>
    <w:rsid w:val="00AF2AB2"/>
    <w:rsid w:val="00AF512B"/>
    <w:rsid w:val="00B21CC2"/>
    <w:rsid w:val="00B41CCA"/>
    <w:rsid w:val="00B77D5D"/>
    <w:rsid w:val="00B9011E"/>
    <w:rsid w:val="00BA14D7"/>
    <w:rsid w:val="00BA194C"/>
    <w:rsid w:val="00BF6DC7"/>
    <w:rsid w:val="00C13D1E"/>
    <w:rsid w:val="00C25991"/>
    <w:rsid w:val="00C32D9E"/>
    <w:rsid w:val="00C51178"/>
    <w:rsid w:val="00CC0499"/>
    <w:rsid w:val="00CD1A1F"/>
    <w:rsid w:val="00CE4060"/>
    <w:rsid w:val="00CE5AC7"/>
    <w:rsid w:val="00D00570"/>
    <w:rsid w:val="00D12222"/>
    <w:rsid w:val="00D61161"/>
    <w:rsid w:val="00D9066D"/>
    <w:rsid w:val="00DD3EBB"/>
    <w:rsid w:val="00DF185F"/>
    <w:rsid w:val="00DF7C97"/>
    <w:rsid w:val="00E413A6"/>
    <w:rsid w:val="00E60478"/>
    <w:rsid w:val="00EA0FD1"/>
    <w:rsid w:val="00EA5F6B"/>
    <w:rsid w:val="00EC6B05"/>
    <w:rsid w:val="00ED786B"/>
    <w:rsid w:val="00EF1E7A"/>
    <w:rsid w:val="00EF39BF"/>
    <w:rsid w:val="00F00D84"/>
    <w:rsid w:val="00F032AF"/>
    <w:rsid w:val="00F21A5A"/>
    <w:rsid w:val="00F31342"/>
    <w:rsid w:val="00F32417"/>
    <w:rsid w:val="00F33262"/>
    <w:rsid w:val="00F35A5A"/>
    <w:rsid w:val="00F41AE9"/>
    <w:rsid w:val="00F440F1"/>
    <w:rsid w:val="00F501B8"/>
    <w:rsid w:val="00F508C2"/>
    <w:rsid w:val="00F61D25"/>
    <w:rsid w:val="00F6444B"/>
    <w:rsid w:val="00F64EDF"/>
    <w:rsid w:val="00F87A69"/>
    <w:rsid w:val="00F92415"/>
    <w:rsid w:val="00FA1BEB"/>
    <w:rsid w:val="00FA3550"/>
    <w:rsid w:val="00FA3CF2"/>
    <w:rsid w:val="00FA6EB0"/>
  </w:rsids>
  <m:mathPr xmlns:m="http://schemas.openxmlformats.org/officeDocument/2006/math"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xmlns:w="http://schemas.openxmlformats.org/wordprocessingml/2006/main" w:val="en-US"/>
  <w:clrSchemeMapping xmlns:w="http://schemas.openxmlformats.org/wordprocessingml/2006/main" w:bg1="light1" w:t1="dark1" w:bg2="light2" w:t2="dark2" w:accent1="accent1" w:accent2="accent2" w:accent3="accent3" w:accent4="accent4" w:accent5="accent5" w:accent6="accent6" w:hyperlink="hyperlink" w:followedHyperlink="followedHyperlink"/>
  <w:shapeDefaults xmlns:w="http://schemas.openxmlformats.org/wordprocessingml/2006/main">
    <o:shapedefaults xmlns:v="urn:schemas-microsoft-com:vml" xmlns:o="urn:schemas-microsoft-com:office:office" v:ext="edit" spidmax="2049"/>
    <o:shapelayout xmlns:v="urn:schemas-microsoft-com:vml" xmlns:o="urn:schemas-microsoft-com:office:office" v:ext="edit">
      <o:idmap v:ext="edit" data="1"/>
    </o:shapelayout>
  </w:shapeDefaults>
  <w:decimalSymbol xmlns:w="http://schemas.openxmlformats.org/wordprocessingml/2006/main" w:val="."/>
  <w:listSeparator xmlns:w="http://schemas.openxmlformats.org/wordprocessingml/2006/main"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/>
        <w:sz w:val="22"/>
        <w:szCs w:val="22"/>
        <w:lang w:val="en-US"/>
      </w:rPr>
    </w:rPrDefault>
    <w:pPrDefault>
      <w:pPr>
        <w:spacing w:after="200" w:lineRule="auto" w:line="276"/>
      </w:pPr>
    </w:pPrDefault>
  </w:docDefaults>
  <w:style w:type="paragraph" w:styleId="Normal" w:default="true">
    <w:name w:val="Normal"/>
    <w:qFormat/>
    <w:pPr>
      <w:spacing w:lineRule="auto" w:line="240"/>
    </w:pPr>
    <w:rPr>
      <w:rFonts w:ascii="Bell MT" w:hAnsi="Bell MT"/>
      <w:sz w:val="24"/>
      <w:szCs w:val="24"/>
    </w:rPr>
  </w:style>
  <w:style w:type="character" w:styleId="Fuentedeprrafopredeter" w:default="true">
    <w:name w:val="Default Paragraph Font"/>
    <w:uiPriority w:val="1"/>
    <w:semiHidden/>
    <w:unhideWhenUsed/>
    <w:rPr/>
  </w:style>
  <w:style w:type="table" w:styleId="Tablanormal" w:default="true">
    <w:name w:val="Normal Table"/>
    <w:uiPriority w:val="99"/>
    <w:semiHidden/>
    <w:unhideWhenUsed/>
    <w:pPr/>
    <w:rPr/>
    <w:tblPr>
      <w:tblStyleRowBandSize w:val="1"/>
      <w:tblStyleColBandSize w:val="1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Sinlista" w:default="true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pPr>
      <w:spacing w:after="0"/>
    </w:pPr>
    <w:rPr>
      <w:rFonts w:ascii="Tahoma" w:hAnsi="Tahoma"/>
      <w:sz w:val="16"/>
      <w:szCs w:val="16"/>
    </w:rPr>
  </w:style>
  <w:style w:type="character" w:styleId="TextodegloboCar">
    <w:name w:val="Texto de globo Car"/>
    <w:basedOn w:val="Fuentedeprrafopredeter"/>
    <w:link w:val="Textodeglobo"/>
    <w:uiPriority w:val="99"/>
    <w:semiHidden/>
    <w:rPr>
      <w:rFonts w:ascii="Tahoma" w:hAnsi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EncabezadoCar">
    <w:name w:val="Encabezado Car"/>
    <w:basedOn w:val="Fuentedeprrafopredeter"/>
    <w:link w:val="Encabezado"/>
    <w:uiPriority w:val="99"/>
    <w:rPr>
      <w:rFonts w:ascii="Bell MT" w:hAnsi="Bell MT"/>
      <w:sz w:val="24"/>
      <w:szCs w:val="24"/>
    </w:rPr>
  </w:style>
  <w:style w:type="paragraph" w:styleId="Piedepgina">
    <w:name w:val="footer"/>
    <w:basedOn w:val="Normal"/>
    <w:link w:val="Piedepgina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PiedepginaCar">
    <w:name w:val="Pie de página Car"/>
    <w:basedOn w:val="Fuentedeprrafopredeter"/>
    <w:link w:val="Piedepgina"/>
    <w:uiPriority w:val="99"/>
    <w:rPr>
      <w:rFonts w:ascii="Bell MT" w:hAnsi="Bell MT"/>
      <w:sz w:val="24"/>
      <w:szCs w:val="24"/>
    </w:rPr>
  </w:style>
  <w:style w:type="character" w:styleId="Hipervnculo">
    <w:name w:val="Hyperlink"/>
    <w:uiPriority w:val="99"/>
    <w:rPr>
      <w:color w:val="0000FF"/>
      <w:u w:val="single"/>
    </w:rPr>
  </w:style>
  <w:style w:type="table" w:styleId="Tablaconcuadrcula">
    <w:name w:val="Table Grid"/>
    <w:basedOn w:val="Tablanormal"/>
    <w:uiPriority w:val="5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1528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endnotes" Target="endnotes.xml" /><Relationship Id="rId7" Type="http://schemas.openxmlformats.org/officeDocument/2006/relationships/footnotes" Target="footnotes.xml" /><Relationship Id="rId12" Type="http://schemas.openxmlformats.org/officeDocument/2006/relationships/theme" Target="theme/theme1.xml" /><Relationship Id="rId2" Type="http://schemas.openxmlformats.org/officeDocument/2006/relationships/customXml" Target="../customXml/item2.xml" /><Relationship Id="rId1" Type="http://schemas.openxmlformats.org/officeDocument/2006/relationships/customXml" Target="../customXml/item1.xml" /><Relationship Id="rId6" Type="http://schemas.openxmlformats.org/officeDocument/2006/relationships/webSettings" Target="webSettings.xml" /><Relationship Id="rId11" Type="http://schemas.openxmlformats.org/officeDocument/2006/relationships/fontTable" Target="fontTable.xml" /><Relationship Id="rId3" Type="http://schemas.openxmlformats.org/officeDocument/2006/relationships/settings" Target="settings.xml" /><Relationship Id="gemHfRid1" Type="http://schemas.openxmlformats.org/officeDocument/2006/relationships/header" Target="header1.xml" /><Relationship Id="gemHfRid2" Type="http://schemas.openxmlformats.org/officeDocument/2006/relationships/footer" Target="footer1.xml" /><Relationship Id="rId4" Type="http://schemas.openxmlformats.org/officeDocument/2006/relationships/styles" Target="styles.xml" /></Relationships>
</file>

<file path=word/_rels/footer1.xml.rels><?xml version="1.0" encoding="utf-8" standalone="yes"?><Relationships xmlns="http://schemas.openxmlformats.org/package/2006/relationships"><Relationship Id="PictureId1" Type="http://schemas.openxmlformats.org/officeDocument/2006/relationships/image" Target="media/image1.png" /><Relationship Id="gemHypRid2" Type="http://schemas.openxmlformats.org/officeDocument/2006/relationships/hyperlink" Target="http://www.unicartagena.edu.co" TargetMode="External" /></Relationships>
</file>

<file path=word/_rels/header1.xml.rels><?xml version="1.0" encoding="utf-8" standalone="yes"?><Relationships xmlns="http://schemas.openxmlformats.org/package/2006/relationships"><Relationship Id="PictureId1" Type="http://schemas.openxmlformats.org/officeDocument/2006/relationships/image" Target="media/image2.jpg" /></Relationships>
</file>

<file path=word/_rels/settings.xml.rels><?xml version="1.0" encoding="utf-8" standalone="yes"?><Relationships xmlns="http://schemas.openxmlformats.org/package/2006/relationships"><Relationship Id="rId1" Type="http://schemas.openxmlformats.org/officeDocument/2006/relationships/attachedTemplate" Target="file:///C:\DevProjects\LitwareSales\App_Data\LetterTemplate.dot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40000"/>
                <a:satMod val="155000"/>
              </a:schemeClr>
            </a:gs>
            <a:gs pos="65000">
              <a:schemeClr val="phClr">
                <a:shade val="85000"/>
                <a:satMod val="155000"/>
              </a:schemeClr>
            </a:gs>
            <a:gs pos="100000">
              <a:schemeClr val="phClr">
                <a:shade val="95000"/>
                <a:satMod val="155000"/>
              </a:schemeClr>
            </a:gs>
          </a:gsLst>
          <a:lin ang="16200000" scaled="0"/>
        </a:gradFill>
      </a:fillStyleLst>
      <a:lnStyleLst>
        <a:ln w="6350" cap="rnd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  <a:ln w="34925" cap="rnd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algn="tl" rotWithShape="0">
              <a:srgbClr val="000000">
                <a:alpha val="64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 prstMaterial="matte">
            <a:bevelT h="22225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50000"/>
                <a:satMod val="155000"/>
              </a:schemeClr>
            </a:gs>
            <a:gs pos="35000">
              <a:schemeClr val="phClr">
                <a:shade val="75000"/>
                <a:satMod val="155000"/>
              </a:schemeClr>
            </a:gs>
            <a:gs pos="100000">
              <a:schemeClr val="phClr">
                <a:tint val="80000"/>
                <a:satMod val="255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LitwareLetter xmlns:xsi="http://www.w3.org/2001/XMLSchema-instance" xmlns:xsd="http://www.w3.org/2001/XMLSchema" xmlns="http://litware.com/2006/letters">
  <Customer>
    <ContactFirstName>Howie</ContactFirstName>
    <ContactLastName>Snyder</ContactLastName>
    <Company>Great Lakes Food Market</Company>
    <Address>2732 Baker Blvd.</Address>
    <City>Eugene</City>
    <State>OR</State>
    <Zip>97403</Zip>
  </Customer>
  <Date>July 13, 2006</Date>
  <Body>Thanks for your recent purchase. At Litware, our goal is 100% customer satisfaction. Please let us know how things are going. Within a few weeks, someone from our sales staff will follow up with you and make sure we are meeting all your needs.</Body>
  <Employee>
    <Name>Steven Buchanan</Name>
    <Title>Sales Manager</Title>
  </Employee>
</LitwareLetter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295134-23AA-4F2E-B2D5-494BBA5D5434}">
  <ds:schemaRefs>
    <ds:schemaRef ds:uri="http://www.w3.org/2001/XMLSchema"/>
    <ds:schemaRef ds:uri="http://litware.com/2006/letters"/>
  </ds:schemaRefs>
</ds:datastoreItem>
</file>

<file path=customXml/itemProps2.xml><?xml version="1.0" encoding="utf-8"?>
<ds:datastoreItem xmlns:ds="http://schemas.openxmlformats.org/officeDocument/2006/customXml" ds:itemID="{45599002-1F88-41DB-87EF-6FB2589A97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Company>Ted Pattison Group, Inc.</Company>
  <Template>LetterTemplate.dotx</Template>
  <TotalTime>148</TotalTime>
  <Pages>1</Pages>
  <Words>47</Words>
  <Characters>261</Characters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307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Ted Pattison</dc:creator>
  <cp:lastModifiedBy>workflow</cp:lastModifiedBy>
  <dcterms:created xsi:type="dcterms:W3CDTF">2015-08-26T21:17:00Z</dcterms:created>
  <dcterms:modified xsi:type="dcterms:W3CDTF">2017-03-30T02:37:00Z</dcterms:modified>
  <cp:revision xmlns:cp="http://schemas.openxmlformats.org/package/2006/metadata/core-properties">270</cp:revision>
</cp:coreProperties>
</file>