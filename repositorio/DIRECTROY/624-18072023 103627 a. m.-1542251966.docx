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julio 18 de 2023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COOPERATIVA COORINOQUIA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coralina call2 2b n 29a 56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Tel.3118993251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2300466900037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radicado2300466700036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624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 correo corinoquia.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2300466700036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