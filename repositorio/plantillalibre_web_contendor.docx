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03F" w:rsidRPr="001E4474" w:rsidRDefault="0024203F" w:rsidP="00A23EC4">
      <w:pPr>
        <w:keepLines/>
        <w:spacing w:after="0"/>
        <w:ind w:left="-540"/>
        <w:contextualSpacing/>
      </w:pPr>
    </w:p>
    <w:p w:rsidR="009E714A" w:rsidRDefault="002B07F9" w:rsidP="000844B0">
      <w:pPr>
        <w:spacing w:after="0"/>
        <w:rPr>
          <w:sz w:val="14"/>
          <w:szCs w:val="14"/>
          <w:lang w:val="es-CO"/>
        </w:rPr>
      </w:pPr>
      <w:r>
        <w:rPr>
          <w:sz w:val="14"/>
          <w:szCs w:val="14"/>
          <w:lang w:val="es-CO"/>
        </w:rPr>
        <w:t>Resp_conte_web</w:t>
      </w:r>
      <w:r w:rsidR="00981944">
        <w:rPr>
          <w:sz w:val="14"/>
          <w:szCs w:val="14"/>
          <w:lang w:val="es-CO"/>
        </w:rPr>
        <w:t xml:space="preserve">          </w:t>
      </w:r>
      <w:r w:rsidR="00F61D25">
        <w:rPr>
          <w:sz w:val="14"/>
          <w:szCs w:val="14"/>
          <w:lang w:val="es-CO"/>
        </w:rPr>
        <w:br w:type="textWrapping" w:clear="all"/>
        <w:t xml:space="preserve">                                                                       </w:t>
      </w: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712274" w:rsidRPr="00CC0499" w:rsidRDefault="00712274" w:rsidP="000844B0">
      <w:pPr>
        <w:spacing w:after="0"/>
        <w:rPr>
          <w:sz w:val="14"/>
          <w:szCs w:val="14"/>
          <w:lang w:val="es-CO"/>
        </w:rPr>
      </w:pPr>
    </w:p>
    <w:sectPr w:rsidR="00712274" w:rsidRPr="00CC0499" w:rsidSect="00A23E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4A1" w:rsidRDefault="004404A1">
      <w:pPr>
        <w:spacing w:after="0"/>
      </w:pPr>
      <w:r>
        <w:separator/>
      </w:r>
    </w:p>
  </w:endnote>
  <w:endnote w:type="continuationSeparator" w:id="0">
    <w:p w:rsidR="004404A1" w:rsidRDefault="00440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F762AD" w:rsidRDefault="00CC0499" w:rsidP="00453A9A">
    <w:pPr>
      <w:spacing w:after="0"/>
      <w:rPr>
        <w:rFonts w:ascii="Bookman Old Style" w:hAnsi="Bookman Old Style"/>
        <w:sz w:val="18"/>
        <w:lang w:val="es-MX"/>
      </w:rPr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DA57AE" wp14:editId="28629EC1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 w:rsidR="00453A9A" w:rsidRPr="00F762AD">
      <w:rPr>
        <w:rFonts w:ascii="Bookman Old Style" w:hAnsi="Bookman Old Style"/>
        <w:sz w:val="18"/>
        <w:lang w:val="es-MX"/>
      </w:rPr>
      <w:t xml:space="preserve">Calle 37 No 29-57 </w:t>
    </w:r>
    <w:r w:rsidR="00453A9A">
      <w:rPr>
        <w:rFonts w:ascii="Bookman Old Style" w:hAnsi="Bookman Old Style"/>
        <w:sz w:val="18"/>
        <w:lang w:val="es-MX"/>
      </w:rPr>
      <w:t>6</w:t>
    </w:r>
    <w:r w:rsidR="00453A9A" w:rsidRPr="00F762AD">
      <w:rPr>
        <w:rFonts w:ascii="Bookman Old Style" w:hAnsi="Bookman Old Style"/>
        <w:sz w:val="18"/>
        <w:lang w:val="es-MX"/>
      </w:rPr>
      <w:t>to Piso Centro  Tels.  672 47 47 – 682 22 30</w:t>
    </w:r>
  </w:p>
  <w:p w:rsidR="00453A9A" w:rsidRPr="000844B0" w:rsidRDefault="004404A1" w:rsidP="00453A9A">
    <w:pPr>
      <w:pStyle w:val="Piedepgina"/>
      <w:rPr>
        <w:rFonts w:ascii="Bookman Old Style" w:hAnsi="Bookman Old Style"/>
        <w:sz w:val="18"/>
        <w:lang w:val="es-CO"/>
      </w:rPr>
    </w:pPr>
    <w:hyperlink r:id="rId1" w:history="1">
      <w:r w:rsidR="00453A9A" w:rsidRPr="00F762AD">
        <w:rPr>
          <w:rStyle w:val="Hipervnculo"/>
          <w:rFonts w:ascii="Bookman Old Style" w:hAnsi="Bookman Old Style"/>
          <w:sz w:val="18"/>
          <w:lang w:val="es-MX"/>
        </w:rPr>
        <w:t>www.villavivienda.gov.co</w:t>
      </w:r>
    </w:hyperlink>
    <w:r w:rsidR="00453A9A" w:rsidRPr="00F762AD">
      <w:rPr>
        <w:rFonts w:ascii="Bookman Old Style" w:hAnsi="Bookman Old Style"/>
        <w:sz w:val="18"/>
        <w:lang w:val="es-MX"/>
      </w:rPr>
      <w:t xml:space="preserve">  Villavicencio- Meta.</w:t>
    </w:r>
  </w:p>
  <w:p w:rsidR="00453A9A" w:rsidRPr="000844B0" w:rsidRDefault="00453A9A">
    <w:pPr>
      <w:pStyle w:val="Piedepgina"/>
      <w:rPr>
        <w:lang w:val="es-CO"/>
      </w:rPr>
    </w:pPr>
  </w:p>
  <w:p w:rsidR="0024203F" w:rsidRPr="000844B0" w:rsidRDefault="0024203F">
    <w:pPr>
      <w:pStyle w:val="Piedepgina"/>
      <w:rPr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4A1" w:rsidRDefault="004404A1">
      <w:pPr>
        <w:spacing w:after="0"/>
      </w:pPr>
      <w:r>
        <w:separator/>
      </w:r>
    </w:p>
  </w:footnote>
  <w:footnote w:type="continuationSeparator" w:id="0">
    <w:p w:rsidR="004404A1" w:rsidRDefault="00440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3878"/>
    <w:rsid w:val="000844B0"/>
    <w:rsid w:val="000C52DC"/>
    <w:rsid w:val="001108BA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B07F9"/>
    <w:rsid w:val="002D47F7"/>
    <w:rsid w:val="002E5CDC"/>
    <w:rsid w:val="003A6D6A"/>
    <w:rsid w:val="003D41B7"/>
    <w:rsid w:val="00431312"/>
    <w:rsid w:val="004404A1"/>
    <w:rsid w:val="00453A9A"/>
    <w:rsid w:val="005172E0"/>
    <w:rsid w:val="00531D28"/>
    <w:rsid w:val="00573140"/>
    <w:rsid w:val="00595E3C"/>
    <w:rsid w:val="005B3B66"/>
    <w:rsid w:val="005F1A87"/>
    <w:rsid w:val="00652B1C"/>
    <w:rsid w:val="006E599C"/>
    <w:rsid w:val="00712274"/>
    <w:rsid w:val="00715198"/>
    <w:rsid w:val="00756CB9"/>
    <w:rsid w:val="007733C5"/>
    <w:rsid w:val="00774CE7"/>
    <w:rsid w:val="007D4C61"/>
    <w:rsid w:val="007E0CA1"/>
    <w:rsid w:val="008024D5"/>
    <w:rsid w:val="008D30F2"/>
    <w:rsid w:val="00981944"/>
    <w:rsid w:val="009B7809"/>
    <w:rsid w:val="009E714A"/>
    <w:rsid w:val="00A0659C"/>
    <w:rsid w:val="00A07026"/>
    <w:rsid w:val="00A17EAA"/>
    <w:rsid w:val="00A23EC4"/>
    <w:rsid w:val="00A245A8"/>
    <w:rsid w:val="00A77AF8"/>
    <w:rsid w:val="00A94645"/>
    <w:rsid w:val="00A96005"/>
    <w:rsid w:val="00A9701F"/>
    <w:rsid w:val="00AB6B1A"/>
    <w:rsid w:val="00AC0508"/>
    <w:rsid w:val="00AF2AB2"/>
    <w:rsid w:val="00AF512B"/>
    <w:rsid w:val="00B77D5D"/>
    <w:rsid w:val="00B9011E"/>
    <w:rsid w:val="00BA194C"/>
    <w:rsid w:val="00C13D1E"/>
    <w:rsid w:val="00C25991"/>
    <w:rsid w:val="00C32D9E"/>
    <w:rsid w:val="00CC0499"/>
    <w:rsid w:val="00CE4060"/>
    <w:rsid w:val="00CE5AC7"/>
    <w:rsid w:val="00D12222"/>
    <w:rsid w:val="00DF185F"/>
    <w:rsid w:val="00EA5F6B"/>
    <w:rsid w:val="00ED786B"/>
    <w:rsid w:val="00F032AF"/>
    <w:rsid w:val="00F31342"/>
    <w:rsid w:val="00F32417"/>
    <w:rsid w:val="00F35A5A"/>
    <w:rsid w:val="00F41AE9"/>
    <w:rsid w:val="00F440F1"/>
    <w:rsid w:val="00F508C2"/>
    <w:rsid w:val="00F61D25"/>
    <w:rsid w:val="00F64EDF"/>
    <w:rsid w:val="00F92415"/>
    <w:rsid w:val="00FA1BEB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llavivienda.gov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706B0075-BB2F-45AD-A3D7-A4056B9EE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</Template>
  <TotalTime>93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cp:revision>135</cp:revision>
  <dcterms:created xsi:type="dcterms:W3CDTF">2015-08-26T21:17:00Z</dcterms:created>
  <dcterms:modified xsi:type="dcterms:W3CDTF">2016-08-27T16:53:00Z</dcterms:modified>
</cp:coreProperties>
</file>