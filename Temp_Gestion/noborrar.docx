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03F" w:rsidRPr="001E4474" w:rsidRDefault="0024203F" w:rsidP="00A23EC4">
      <w:pPr>
        <w:keepLines/>
        <w:spacing w:after="0"/>
        <w:ind w:left="-540"/>
        <w:contextualSpacing/>
      </w:pPr>
    </w:p>
    <w:tbl>
      <w:tblPr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008"/>
      </w:tblGrid>
      <w:tr w:rsidR="00F61D25" w:rsidTr="001629B0">
        <w:tc>
          <w:tcPr>
            <w:tcW w:w="10008" w:type="dxa"/>
          </w:tcPr>
          <w:p w:rsidR="00A77AF8" w:rsidRDefault="00A77AF8" w:rsidP="00F61D25"/>
        </w:tc>
      </w:tr>
      <w:tr w:rsidR="00F61D25" w:rsidRPr="00F61D25" w:rsidTr="001629B0">
        <w:tc>
          <w:tcPr>
            <w:tcW w:w="10008" w:type="dxa"/>
          </w:tcPr>
          <w:tbl>
            <w:tblPr>
              <w:tblStyle w:val="Tablaconcuadrcula"/>
              <w:tblpPr w:leftFromText="141" w:rightFromText="141" w:vertAnchor="text" w:horzAnchor="margin" w:tblpXSpec="right" w:tblpY="-218"/>
              <w:tblOverlap w:val="never"/>
              <w:tblW w:w="0" w:type="auto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08"/>
            </w:tblGrid>
            <w:tr w:rsidR="001629B0" w:rsidTr="001629B0">
              <w:trPr>
                <w:trHeight w:val="259"/>
              </w:trPr>
              <w:tc>
                <w:tcPr>
                  <w:tcW w:w="4608" w:type="dxa"/>
                </w:tcPr>
                <w:p w:rsidR="001629B0" w:rsidRDefault="001629B0" w:rsidP="001629B0">
                  <w:pPr>
                    <w:keepLines/>
                    <w:contextualSpacing/>
                  </w:pPr>
                  <w:r w:rsidRPr="00294A35">
                    <w:rPr>
                      <w:rFonts w:ascii="Arial" w:hAnsi="Arial" w:cs="Arial"/>
                      <w:sz w:val="16"/>
                      <w:szCs w:val="16"/>
                    </w:rPr>
                    <w:t xml:space="preserve">Radicado_ver.1.1 </w:t>
                  </w:r>
                  <w:r w:rsidRPr="00F61D25">
                    <w:rPr>
                      <w:rFonts w:ascii="Arial" w:hAnsi="Arial" w:cs="Arial"/>
                    </w:rPr>
                    <w:t xml:space="preserve">                                                             </w:t>
                  </w:r>
                </w:p>
              </w:tc>
            </w:tr>
            <w:tr w:rsidR="001629B0" w:rsidTr="001629B0">
              <w:trPr>
                <w:trHeight w:val="271"/>
              </w:trPr>
              <w:tc>
                <w:tcPr>
                  <w:tcW w:w="4608" w:type="dxa"/>
                </w:tcPr>
                <w:p w:rsidR="001629B0" w:rsidRDefault="001629B0" w:rsidP="001629B0">
                  <w:pPr>
                    <w:keepLines/>
                    <w:contextualSpacing/>
                  </w:pPr>
                  <w:r w:rsidRPr="00294A35">
                    <w:rPr>
                      <w:rFonts w:ascii="Arial" w:hAnsi="Arial" w:cs="Arial"/>
                      <w:sz w:val="16"/>
                      <w:szCs w:val="16"/>
                    </w:rPr>
                    <w:t>Aresponder_ver.1.1</w:t>
                  </w:r>
                </w:p>
              </w:tc>
            </w:tr>
          </w:tbl>
          <w:p w:rsidR="000844B0" w:rsidRPr="00CE4060" w:rsidRDefault="00F32417" w:rsidP="001629B0">
            <w:pPr>
              <w:spacing w:after="0"/>
              <w:ind w:right="-3488"/>
              <w:rPr>
                <w:rFonts w:ascii="Arial" w:hAnsi="Arial" w:cs="Arial"/>
                <w:sz w:val="18"/>
                <w:szCs w:val="16"/>
              </w:rPr>
            </w:pPr>
            <w:r w:rsidRPr="00CE4060">
              <w:rPr>
                <w:rFonts w:ascii="Arial" w:hAnsi="Arial" w:cs="Arial"/>
                <w:sz w:val="22"/>
              </w:rPr>
              <w:t>Fecha_ver.1.1</w:t>
            </w:r>
            <w:r w:rsidR="00A77AF8" w:rsidRPr="00F61D25">
              <w:rPr>
                <w:rFonts w:ascii="Arial" w:hAnsi="Arial" w:cs="Arial"/>
              </w:rPr>
              <w:t xml:space="preserve">  </w:t>
            </w:r>
            <w:r w:rsidR="00981944">
              <w:rPr>
                <w:rFonts w:ascii="Arial" w:hAnsi="Arial" w:cs="Arial"/>
              </w:rPr>
              <w:t xml:space="preserve">                  </w:t>
            </w:r>
            <w:r w:rsidR="00A77AF8" w:rsidRPr="00F61D25">
              <w:rPr>
                <w:rFonts w:ascii="Arial" w:hAnsi="Arial" w:cs="Arial"/>
              </w:rPr>
              <w:t xml:space="preserve">  </w:t>
            </w:r>
            <w:r w:rsidR="00F61D25">
              <w:rPr>
                <w:rFonts w:ascii="Arial" w:hAnsi="Arial" w:cs="Arial"/>
                <w:sz w:val="18"/>
                <w:szCs w:val="16"/>
              </w:rPr>
              <w:t xml:space="preserve">       </w:t>
            </w:r>
            <w:r w:rsidR="00CE4060">
              <w:rPr>
                <w:rFonts w:ascii="Arial" w:hAnsi="Arial" w:cs="Arial"/>
                <w:sz w:val="18"/>
                <w:szCs w:val="16"/>
              </w:rPr>
              <w:t xml:space="preserve">                                  </w:t>
            </w:r>
            <w:r w:rsidR="00F61D25">
              <w:rPr>
                <w:rFonts w:ascii="Arial" w:hAnsi="Arial" w:cs="Arial"/>
                <w:sz w:val="18"/>
                <w:szCs w:val="16"/>
              </w:rPr>
              <w:t xml:space="preserve">        </w:t>
            </w:r>
            <w:r w:rsidR="00CE4060">
              <w:rPr>
                <w:rFonts w:ascii="Arial" w:hAnsi="Arial" w:cs="Arial"/>
                <w:sz w:val="18"/>
                <w:szCs w:val="16"/>
              </w:rPr>
              <w:t xml:space="preserve"> </w:t>
            </w:r>
            <w:r w:rsidR="00F440F1">
              <w:rPr>
                <w:rFonts w:ascii="Arial" w:hAnsi="Arial" w:cs="Arial"/>
                <w:sz w:val="18"/>
                <w:szCs w:val="16"/>
              </w:rPr>
              <w:t xml:space="preserve">                        </w:t>
            </w:r>
          </w:p>
          <w:p w:rsidR="000844B0" w:rsidRPr="00F61D25" w:rsidRDefault="000844B0" w:rsidP="00F440F1">
            <w:pPr>
              <w:spacing w:after="0"/>
              <w:rPr>
                <w:rFonts w:ascii="Arial" w:hAnsi="Arial" w:cs="Arial"/>
                <w:lang w:val="es-CO"/>
              </w:rPr>
            </w:pPr>
            <w:r w:rsidRPr="00CE4060">
              <w:rPr>
                <w:rFonts w:ascii="Arial" w:hAnsi="Arial" w:cs="Arial"/>
                <w:b/>
                <w:sz w:val="22"/>
                <w:lang w:val="es-CO"/>
              </w:rPr>
              <w:t>Señor (a):</w:t>
            </w:r>
            <w:r w:rsidR="00C13D1E" w:rsidRPr="00CE4060">
              <w:rPr>
                <w:rFonts w:ascii="Arial" w:hAnsi="Arial" w:cs="Arial"/>
                <w:b/>
                <w:lang w:val="es-CO"/>
              </w:rPr>
              <w:t xml:space="preserve">                                             </w:t>
            </w:r>
            <w:r w:rsidR="00F440F1">
              <w:rPr>
                <w:rFonts w:ascii="Arial" w:hAnsi="Arial" w:cs="Arial"/>
                <w:b/>
                <w:lang w:val="es-CO"/>
              </w:rPr>
              <w:t xml:space="preserve">                    </w:t>
            </w:r>
          </w:p>
          <w:p w:rsidR="000844B0" w:rsidRPr="00CE4060" w:rsidRDefault="00CE5AC7" w:rsidP="001629B0">
            <w:pPr>
              <w:spacing w:after="0"/>
              <w:ind w:right="-468"/>
              <w:rPr>
                <w:rFonts w:ascii="Arial" w:hAnsi="Arial" w:cs="Arial"/>
                <w:b/>
                <w:sz w:val="22"/>
                <w:lang w:val="es-CO"/>
              </w:rPr>
            </w:pPr>
            <w:r w:rsidRPr="00CE4060">
              <w:rPr>
                <w:rFonts w:ascii="Arial" w:hAnsi="Arial" w:cs="Arial"/>
                <w:b/>
                <w:sz w:val="22"/>
                <w:lang w:val="es-CO"/>
              </w:rPr>
              <w:t>Destinatario_ver.1.1</w:t>
            </w:r>
          </w:p>
          <w:p w:rsidR="000844B0" w:rsidRPr="00CE4060" w:rsidRDefault="00CE5AC7" w:rsidP="00F61D25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CE4060">
              <w:rPr>
                <w:rFonts w:ascii="Arial" w:hAnsi="Arial" w:cs="Arial"/>
                <w:sz w:val="22"/>
                <w:lang w:val="es-CO"/>
              </w:rPr>
              <w:t>Direccion_ver.1.1</w:t>
            </w:r>
          </w:p>
          <w:p w:rsidR="000844B0" w:rsidRPr="00CE4060" w:rsidRDefault="00CE5AC7" w:rsidP="00F61D25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CE4060">
              <w:rPr>
                <w:rFonts w:ascii="Arial" w:hAnsi="Arial" w:cs="Arial"/>
                <w:sz w:val="22"/>
                <w:lang w:val="es-CO"/>
              </w:rPr>
              <w:t>Telefono_ver.1.1</w:t>
            </w:r>
          </w:p>
          <w:p w:rsidR="000844B0" w:rsidRPr="00CE4060" w:rsidRDefault="000844B0" w:rsidP="00F61D25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CE4060">
              <w:rPr>
                <w:rFonts w:ascii="Arial" w:hAnsi="Arial" w:cs="Arial"/>
                <w:sz w:val="22"/>
                <w:lang w:val="es-CO"/>
              </w:rPr>
              <w:t>Ciudad</w:t>
            </w:r>
          </w:p>
          <w:p w:rsidR="000844B0" w:rsidRPr="00F61D25" w:rsidRDefault="000844B0" w:rsidP="00F61D25">
            <w:pPr>
              <w:spacing w:after="0"/>
              <w:rPr>
                <w:rFonts w:ascii="Arial" w:hAnsi="Arial" w:cs="Arial"/>
                <w:lang w:val="es-CO"/>
              </w:rPr>
            </w:pPr>
          </w:p>
          <w:p w:rsidR="00A77AF8" w:rsidRPr="00F61D25" w:rsidRDefault="00A77AF8" w:rsidP="00F61D25">
            <w:pPr>
              <w:spacing w:after="0"/>
              <w:rPr>
                <w:rFonts w:ascii="Arial" w:hAnsi="Arial" w:cs="Arial"/>
                <w:lang w:val="es-CO"/>
              </w:rPr>
            </w:pPr>
          </w:p>
          <w:p w:rsidR="000844B0" w:rsidRPr="00F61D25" w:rsidRDefault="000844B0" w:rsidP="00F61D25">
            <w:pPr>
              <w:spacing w:after="0"/>
              <w:rPr>
                <w:rFonts w:ascii="Arial" w:hAnsi="Arial" w:cs="Arial"/>
                <w:lang w:val="es-CO"/>
              </w:rPr>
            </w:pPr>
          </w:p>
          <w:p w:rsidR="000844B0" w:rsidRPr="00CE4060" w:rsidRDefault="00573140" w:rsidP="00F61D25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 w:rsidRPr="00CE4060">
              <w:rPr>
                <w:rFonts w:ascii="Arial" w:hAnsi="Arial" w:cs="Arial"/>
                <w:sz w:val="22"/>
                <w:lang w:val="es-CO"/>
              </w:rPr>
              <w:t>Asunto_ver.1.1</w:t>
            </w:r>
          </w:p>
          <w:p w:rsidR="00A0659C" w:rsidRDefault="00A0659C" w:rsidP="00F61D25">
            <w:pPr>
              <w:jc w:val="both"/>
              <w:rPr>
                <w:lang w:val="es-CO"/>
              </w:rPr>
            </w:pPr>
          </w:p>
          <w:p w:rsidR="000844B0" w:rsidRPr="009B7809" w:rsidRDefault="001629B0" w:rsidP="00F61D25">
            <w:pPr>
              <w:jc w:val="both"/>
              <w:rPr>
                <w:rFonts w:ascii="Arial" w:hAnsi="Arial" w:cs="Arial"/>
                <w:sz w:val="22"/>
                <w:lang w:val="es-CO"/>
              </w:rPr>
            </w:pPr>
            <w:r w:rsidRPr="009B7809">
              <w:rPr>
                <w:rFonts w:ascii="Arial" w:hAnsi="Arial" w:cs="Arial"/>
                <w:sz w:val="22"/>
                <w:lang w:val="es-CO"/>
              </w:rPr>
              <w:t>Text_resp.1.1</w:t>
            </w:r>
          </w:p>
        </w:tc>
      </w:tr>
      <w:tr w:rsidR="00F61D25" w:rsidRPr="00F61D25" w:rsidTr="001629B0">
        <w:tc>
          <w:tcPr>
            <w:tcW w:w="10008" w:type="dxa"/>
          </w:tcPr>
          <w:p w:rsidR="00F61D25" w:rsidRDefault="00F61D25" w:rsidP="00F61D25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</w:rPr>
            </w:pPr>
          </w:p>
          <w:p w:rsidR="00383D09" w:rsidRPr="008D30F2" w:rsidRDefault="00383D09" w:rsidP="00383D09">
            <w:pPr>
              <w:spacing w:after="0"/>
              <w:ind w:right="4806"/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Frima</w:t>
            </w:r>
            <w:r w:rsidRPr="008D30F2">
              <w:rPr>
                <w:rFonts w:ascii="Arial" w:hAnsi="Arial" w:cs="Arial"/>
                <w:sz w:val="22"/>
                <w:lang w:val="es-CO"/>
              </w:rPr>
              <w:t>_ver.1.1</w:t>
            </w:r>
          </w:p>
          <w:p w:rsidR="00383D09" w:rsidRDefault="00383D09" w:rsidP="00383D09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Usuario</w:t>
            </w:r>
            <w:r w:rsidRPr="008D30F2">
              <w:rPr>
                <w:rFonts w:ascii="Arial" w:hAnsi="Arial" w:cs="Arial"/>
                <w:sz w:val="22"/>
                <w:lang w:val="es-CO"/>
              </w:rPr>
              <w:t>_ver.1.1</w:t>
            </w:r>
          </w:p>
          <w:p w:rsidR="00383D09" w:rsidRDefault="00383D09" w:rsidP="00383D09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Cargo</w:t>
            </w:r>
            <w:r w:rsidRPr="008D30F2">
              <w:rPr>
                <w:rFonts w:ascii="Arial" w:hAnsi="Arial" w:cs="Arial"/>
                <w:sz w:val="22"/>
                <w:lang w:val="es-CO"/>
              </w:rPr>
              <w:t>_ver.1.1</w:t>
            </w:r>
          </w:p>
          <w:p w:rsidR="00383D09" w:rsidRPr="008D30F2" w:rsidRDefault="00383D09" w:rsidP="00383D09">
            <w:pPr>
              <w:spacing w:after="0"/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Area</w:t>
            </w:r>
            <w:r w:rsidRPr="008D30F2">
              <w:rPr>
                <w:rFonts w:ascii="Arial" w:hAnsi="Arial" w:cs="Arial"/>
                <w:sz w:val="22"/>
                <w:lang w:val="es-CO"/>
              </w:rPr>
              <w:t>_ver.1.1</w:t>
            </w:r>
          </w:p>
          <w:p w:rsidR="00383D09" w:rsidRPr="00F61D25" w:rsidRDefault="00383D09" w:rsidP="00F61D25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CE4060" w:rsidRPr="00F61D25" w:rsidTr="001629B0">
        <w:tc>
          <w:tcPr>
            <w:tcW w:w="10008" w:type="dxa"/>
          </w:tcPr>
          <w:p w:rsidR="00CE4060" w:rsidRPr="00F61D25" w:rsidRDefault="00CE4060" w:rsidP="00F61D25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</w:rPr>
            </w:pPr>
          </w:p>
        </w:tc>
      </w:tr>
    </w:tbl>
    <w:p w:rsidR="009E714A" w:rsidRDefault="00981944" w:rsidP="000844B0">
      <w:pPr>
        <w:spacing w:after="0"/>
        <w:rPr>
          <w:sz w:val="14"/>
          <w:szCs w:val="14"/>
          <w:lang w:val="es-CO"/>
        </w:rPr>
      </w:pPr>
      <w:r>
        <w:rPr>
          <w:sz w:val="14"/>
          <w:szCs w:val="14"/>
          <w:lang w:val="es-CO"/>
        </w:rPr>
        <w:t xml:space="preserve">          </w:t>
      </w:r>
      <w:r w:rsidR="00F61D25">
        <w:rPr>
          <w:sz w:val="14"/>
          <w:szCs w:val="14"/>
          <w:lang w:val="es-CO"/>
        </w:rPr>
        <w:br w:type="textWrapping" w:clear="all"/>
        <w:t xml:space="preserve">                                                                       </w:t>
      </w:r>
    </w:p>
    <w:p w:rsidR="00712274" w:rsidRDefault="00712274" w:rsidP="000844B0">
      <w:pPr>
        <w:spacing w:after="0"/>
        <w:rPr>
          <w:sz w:val="14"/>
          <w:szCs w:val="14"/>
          <w:lang w:val="es-CO"/>
        </w:rPr>
      </w:pPr>
    </w:p>
    <w:p w:rsidR="00712274" w:rsidRDefault="00712274" w:rsidP="000844B0">
      <w:pPr>
        <w:spacing w:after="0"/>
        <w:rPr>
          <w:sz w:val="14"/>
          <w:szCs w:val="14"/>
          <w:lang w:val="es-CO"/>
        </w:rPr>
      </w:pPr>
    </w:p>
    <w:p w:rsidR="00AC0508" w:rsidRPr="008D30F2" w:rsidRDefault="00AC0508" w:rsidP="00AC0508">
      <w:pPr>
        <w:spacing w:after="0"/>
        <w:rPr>
          <w:rFonts w:ascii="Arial" w:hAnsi="Arial" w:cs="Arial"/>
          <w:sz w:val="22"/>
          <w:lang w:val="es-CO"/>
        </w:rPr>
      </w:pPr>
    </w:p>
    <w:p w:rsidR="00AC0508" w:rsidRPr="008D30F2" w:rsidRDefault="00AC0508" w:rsidP="00AC0508">
      <w:pPr>
        <w:spacing w:after="0"/>
        <w:rPr>
          <w:rFonts w:ascii="Arial" w:hAnsi="Arial" w:cs="Arial"/>
          <w:sz w:val="22"/>
          <w:lang w:val="es-CO"/>
        </w:rPr>
      </w:pPr>
    </w:p>
    <w:p w:rsidR="00712274" w:rsidRPr="00CC0499" w:rsidRDefault="00712274" w:rsidP="000844B0">
      <w:pPr>
        <w:spacing w:after="0"/>
        <w:rPr>
          <w:sz w:val="14"/>
          <w:szCs w:val="14"/>
          <w:lang w:val="es-CO"/>
        </w:rPr>
      </w:pPr>
    </w:p>
    <w:sectPr w:rsidR="00712274" w:rsidRPr="00CC0499" w:rsidSect="00A23E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5EE" w:rsidRDefault="00AF55EE">
      <w:pPr>
        <w:spacing w:after="0"/>
      </w:pPr>
      <w:r>
        <w:separator/>
      </w:r>
    </w:p>
  </w:endnote>
  <w:endnote w:type="continuationSeparator" w:id="0">
    <w:p w:rsidR="00AF55EE" w:rsidRDefault="00AF55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9A" w:rsidRPr="00F762AD" w:rsidRDefault="00CC0499" w:rsidP="00453A9A">
    <w:pPr>
      <w:spacing w:after="0"/>
      <w:rPr>
        <w:rFonts w:ascii="Bookman Old Style" w:hAnsi="Bookman Old Style"/>
        <w:sz w:val="18"/>
        <w:lang w:val="es-MX"/>
      </w:rPr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9DA57AE" wp14:editId="28629EC1">
              <wp:simplePos x="0" y="0"/>
              <wp:positionH relativeFrom="column">
                <wp:posOffset>5215890</wp:posOffset>
              </wp:positionH>
              <wp:positionV relativeFrom="paragraph">
                <wp:posOffset>-520065</wp:posOffset>
              </wp:positionV>
              <wp:extent cx="1138555" cy="1090930"/>
              <wp:effectExtent l="0" t="0" r="23495" b="13970"/>
              <wp:wrapNone/>
              <wp:docPr id="9" name="9 Grup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38555" cy="1090930"/>
                        <a:chOff x="0" y="0"/>
                        <a:chExt cx="3672205" cy="3517900"/>
                      </a:xfrm>
                    </wpg:grpSpPr>
                    <wps:wsp>
                      <wps:cNvPr id="8" name="Oval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205" cy="3517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6" name="Oval 7"/>
                      <wps:cNvSpPr>
                        <a:spLocks noChangeArrowheads="1"/>
                      </wps:cNvSpPr>
                      <wps:spPr bwMode="auto">
                        <a:xfrm>
                          <a:off x="47625" y="66675"/>
                          <a:ext cx="3581400" cy="3378200"/>
                        </a:xfrm>
                        <a:prstGeom prst="ellipse">
                          <a:avLst/>
                        </a:prstGeom>
                        <a:noFill/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1304925" y="1314450"/>
                          <a:ext cx="1446530" cy="108585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6"/>
                      <wps:cNvSpPr>
                        <a:spLocks/>
                      </wps:cNvSpPr>
                      <wps:spPr bwMode="auto">
                        <a:xfrm>
                          <a:off x="276225" y="1114425"/>
                          <a:ext cx="3124835" cy="193802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4AB09394" id="9 Grupo" o:spid="_x0000_s1026" style="position:absolute;margin-left:410.7pt;margin-top:-40.95pt;width:89.65pt;height:85.9pt;z-index:251661312;mso-width-relative:margin;mso-height-relative:margin" coordsize="36722,35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">
              <v:oval id="Oval 7" o:spid="_x0000_s1027" style="position:absolute;width:36722;height:35179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ukcr0A&#10;AADaAAAADwAAAGRycy9kb3ducmV2LnhtbERPuwrCMBTdBf8hXMFNUx1EqlF8oIiDaBXB7dJc22Jz&#10;U5qo9e/NIDgezns6b0wpXlS7wrKCQT8CQZxaXXCm4HLe9MYgnEfWWFomBR9yMJ+1W1OMtX3ziV6J&#10;z0QIYRejgtz7KpbSpTkZdH1bEQfubmuDPsA6k7rGdwg3pRxG0UgaLDg05FjRKqf0kTyNgkzT55BG&#10;C3+wo/V1u98cy+XtqFS30ywmIDw1/i/+uXdaQdgaroQbIG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Tukcr0AAADaAAAADwAAAAAAAAAAAAAAAACYAgAAZHJzL2Rvd25yZXYu&#10;eG1sUEsFBgAAAAAEAAQA9QAAAIIDAAAAAA==&#10;" fillcolor="white [3212]" strokecolor="#4f81bd [3204]" strokeweight="2pt">
                <v:stroke endcap="round"/>
              </v:oval>
              <v:oval id="Oval 7" o:spid="_x0000_s1028" style="position:absolute;left:476;top:666;width:35814;height:3378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GxsEA&#10;AADaAAAADwAAAGRycy9kb3ducmV2LnhtbESPQWsCMRSE70L/Q3gFL1KziopsjdIKLRZPG/X+2Dw3&#10;i5uXZZPq+u+bguBxmJlvmNWmd424Uhdqzwom4wwEcelNzZWC4+HrbQkiRGSDjWdScKcAm/XLYIW5&#10;8Tcu6KpjJRKEQ44KbIxtLmUoLTkMY98SJ+/sO4cxya6SpsNbgrtGTrNsIR3WnBYstrS1VF70r1Mw&#10;t7bY69NoVoaT/lwa0j/V912p4Wv/8Q4iUh+f4Ud7ZxQs4P9Kug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sBsbBAAAA2gAAAA8AAAAAAAAAAAAAAAAAmAIAAGRycy9kb3du&#10;cmV2LnhtbFBLBQYAAAAABAAEAPUAAACGAwAAAAA=&#10;" filled="f" strokecolor="#c0504d [3205]" strokeweight="2pt">
                <v:stroke endcap="round"/>
              </v:oval>
              <v:shape id="Freeform 5" o:spid="_x0000_s1029" style="position:absolute;left:13049;top:13144;width:14465;height:10859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Gm48EA&#10;AADaAAAADwAAAGRycy9kb3ducmV2LnhtbESPQYvCMBSE78L+h/AW9mZTZRH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RpuP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1446530,28887;1412452,34823;1383460,42738;1357521,53026;1337176,65293;1311236,87058;1286313,113571;1262916,145624;1242063,182030;728860,1085850;207519,154330;190226,125443;176493,104470;165303,89432;154622,78748;140381,67668;125122,58171;108337,50652;90027,43529;68156,37197;43233,32449;15259,29679;0,0;558470,28887;515237,32449;480142,38780;453185,45903;434875,54609;414021,74791;406900,100512;409952,122277;418090,150373;432840,183613;453185,222789;1123553,230308;1143898,188362;1158648,153539;1167803,125443;1170855,103678;1163734,81518;1141864,60545;1124570,51443;1102699,42738;1074725,36406;1042682,30866;1036578,30470;1025388,28887;1446530,0" o:connectangles="0,0,0,0,0,0,0,0,0,0,0,0,0,0,0,0,0,0,0,0,0,0,0,0,0,0,0,0,0,0,0,0,0,0,0,0,0,0,0,0,0,0,0,0,0,0,0,0"/>
              </v:shape>
              <v:shape id="Freeform 6" o:spid="_x0000_s1030" style="position:absolute;left:2762;top:11144;width:31248;height:19380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DeMEA&#10;AADaAAAADwAAAGRycy9kb3ducmV2LnhtbESPQYvCMBSE78L+h/AW9mZThRX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dA3j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3124835,51558;3051219,62152;2988590,76278;2932554,94641;2888605,116535;2832568,155381;2778730,202701;2728188,259909;2683139,324887;1574504,1938020;448289,275447;410931,223889;381265,186457;357093,159618;334019,140549;303254,120773;270292,103823;234033,90403;194478,77690;147232,66390;93393,57915;32962,52971;0,0;1206424,51558;1113030,57915;1037217,69215;978983,81928;939428,97466;894380,133486;878997,179394;885590,218239;903170,268385;935033,327712;978983,397633;2427131,411052;2471081,336187;2502944,274035;2522722,223889;2529314,185044;2513932,145493;2466686,108060;2429328,91816;2382082,76278;2321651,64977;2252430,55089;2239245,54383;2215073,51558;3124835,0" o:connectangles="0,0,0,0,0,0,0,0,0,0,0,0,0,0,0,0,0,0,0,0,0,0,0,0,0,0,0,0,0,0,0,0,0,0,0,0,0,0,0,0,0,0,0,0,0,0,0,0"/>
              </v:shape>
            </v:group>
          </w:pict>
        </mc:Fallback>
      </mc:AlternateContent>
    </w:r>
    <w:r w:rsidR="00453A9A" w:rsidRPr="00F762AD">
      <w:rPr>
        <w:rFonts w:ascii="Bookman Old Style" w:hAnsi="Bookman Old Style"/>
        <w:sz w:val="18"/>
        <w:lang w:val="es-MX"/>
      </w:rPr>
      <w:t xml:space="preserve">Calle 37 No 29-57 </w:t>
    </w:r>
    <w:r w:rsidR="00453A9A">
      <w:rPr>
        <w:rFonts w:ascii="Bookman Old Style" w:hAnsi="Bookman Old Style"/>
        <w:sz w:val="18"/>
        <w:lang w:val="es-MX"/>
      </w:rPr>
      <w:t>6</w:t>
    </w:r>
    <w:r w:rsidR="00453A9A" w:rsidRPr="00F762AD">
      <w:rPr>
        <w:rFonts w:ascii="Bookman Old Style" w:hAnsi="Bookman Old Style"/>
        <w:sz w:val="18"/>
        <w:lang w:val="es-MX"/>
      </w:rPr>
      <w:t>to Piso Centro  Tels.  672 47 47 – 682 22 30</w:t>
    </w:r>
  </w:p>
  <w:p w:rsidR="00453A9A" w:rsidRPr="000844B0" w:rsidRDefault="00AF55EE" w:rsidP="00453A9A">
    <w:pPr>
      <w:pStyle w:val="Piedepgina"/>
      <w:rPr>
        <w:rFonts w:ascii="Bookman Old Style" w:hAnsi="Bookman Old Style"/>
        <w:sz w:val="18"/>
        <w:lang w:val="es-CO"/>
      </w:rPr>
    </w:pPr>
    <w:hyperlink r:id="rId1" w:history="1">
      <w:r w:rsidR="00453A9A" w:rsidRPr="00F762AD">
        <w:rPr>
          <w:rStyle w:val="Hipervnculo"/>
          <w:rFonts w:ascii="Bookman Old Style" w:hAnsi="Bookman Old Style"/>
          <w:sz w:val="18"/>
          <w:lang w:val="es-MX"/>
        </w:rPr>
        <w:t>www.villavivienda.gov.co</w:t>
      </w:r>
    </w:hyperlink>
    <w:r w:rsidR="00453A9A" w:rsidRPr="00F762AD">
      <w:rPr>
        <w:rFonts w:ascii="Bookman Old Style" w:hAnsi="Bookman Old Style"/>
        <w:sz w:val="18"/>
        <w:lang w:val="es-MX"/>
      </w:rPr>
      <w:t xml:space="preserve">  Villavicencio- Meta.</w:t>
    </w:r>
  </w:p>
  <w:p w:rsidR="00453A9A" w:rsidRPr="000844B0" w:rsidRDefault="00453A9A">
    <w:pPr>
      <w:pStyle w:val="Piedepgina"/>
      <w:rPr>
        <w:lang w:val="es-CO"/>
      </w:rPr>
    </w:pPr>
  </w:p>
  <w:p w:rsidR="0024203F" w:rsidRPr="000844B0" w:rsidRDefault="0024203F">
    <w:pPr>
      <w:pStyle w:val="Piedepgina"/>
      <w:rPr>
        <w:lang w:val="es-CO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5EE" w:rsidRDefault="00AF55EE">
      <w:pPr>
        <w:spacing w:after="0"/>
      </w:pPr>
      <w:r>
        <w:separator/>
      </w:r>
    </w:p>
  </w:footnote>
  <w:footnote w:type="continuationSeparator" w:id="0">
    <w:p w:rsidR="00AF55EE" w:rsidRDefault="00AF55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222" w:rsidRPr="000844B0" w:rsidRDefault="00D12222" w:rsidP="00D12222">
    <w:pPr>
      <w:pStyle w:val="Encabezado"/>
      <w:jc w:val="right"/>
      <w:rPr>
        <w:rFonts w:ascii="Elephant" w:hAnsi="Elephant"/>
        <w:lang w:val="es-CO"/>
      </w:rPr>
    </w:pPr>
    <w:r>
      <w:rPr>
        <w:rFonts w:ascii="Elephant" w:hAnsi="Elephant"/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778FE7F6" wp14:editId="66C2CA5E">
          <wp:simplePos x="0" y="0"/>
          <wp:positionH relativeFrom="column">
            <wp:posOffset>-451485</wp:posOffset>
          </wp:positionH>
          <wp:positionV relativeFrom="paragraph">
            <wp:posOffset>-211454</wp:posOffset>
          </wp:positionV>
          <wp:extent cx="1857375" cy="595112"/>
          <wp:effectExtent l="0" t="0" r="0" b="0"/>
          <wp:wrapNone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ill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2592" cy="5967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44B0">
      <w:rPr>
        <w:rFonts w:ascii="Elephant" w:hAnsi="Elephant"/>
        <w:lang w:val="es-CO"/>
      </w:rPr>
      <w:t xml:space="preserve">VILLAVIVIENDA </w:t>
    </w:r>
  </w:p>
  <w:p w:rsidR="00D12222" w:rsidRPr="000844B0" w:rsidRDefault="00D12222" w:rsidP="00D12222">
    <w:pPr>
      <w:pStyle w:val="Encabezado"/>
      <w:jc w:val="right"/>
      <w:rPr>
        <w:rFonts w:ascii="Bookman Old Style" w:hAnsi="Bookman Old Style"/>
        <w:sz w:val="16"/>
        <w:lang w:val="es-CO"/>
      </w:rPr>
    </w:pPr>
    <w:r w:rsidRPr="000844B0">
      <w:rPr>
        <w:rFonts w:ascii="Bookman Old Style" w:hAnsi="Bookman Old Style"/>
        <w:sz w:val="16"/>
        <w:lang w:val="es-CO"/>
      </w:rPr>
      <w:t>Empresa Industrial y Comercial del Municipio</w:t>
    </w:r>
  </w:p>
  <w:p w:rsidR="00D12222" w:rsidRPr="00324B66" w:rsidRDefault="00D12222" w:rsidP="00D12222">
    <w:pPr>
      <w:pStyle w:val="Encabezado"/>
      <w:jc w:val="right"/>
      <w:rPr>
        <w:rFonts w:ascii="Bookman Old Style" w:hAnsi="Bookman Old Style"/>
        <w:sz w:val="16"/>
      </w:rPr>
    </w:pPr>
    <w:r w:rsidRPr="00324B66">
      <w:rPr>
        <w:rFonts w:ascii="Bookman Old Style" w:hAnsi="Bookman Old Style"/>
        <w:sz w:val="16"/>
      </w:rPr>
      <w:t>NIT: 822.004.534-1</w:t>
    </w:r>
  </w:p>
  <w:p w:rsidR="0024203F" w:rsidRDefault="0024203F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D2"/>
    <w:rsid w:val="00000115"/>
    <w:rsid w:val="00023878"/>
    <w:rsid w:val="000844B0"/>
    <w:rsid w:val="000C52DC"/>
    <w:rsid w:val="001108BA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E5CDC"/>
    <w:rsid w:val="00383D09"/>
    <w:rsid w:val="003A6D6A"/>
    <w:rsid w:val="003D41B7"/>
    <w:rsid w:val="00431312"/>
    <w:rsid w:val="00453A9A"/>
    <w:rsid w:val="005172E0"/>
    <w:rsid w:val="00531D28"/>
    <w:rsid w:val="00573140"/>
    <w:rsid w:val="00595E3C"/>
    <w:rsid w:val="005B3B66"/>
    <w:rsid w:val="005F1A87"/>
    <w:rsid w:val="00652B1C"/>
    <w:rsid w:val="006E599C"/>
    <w:rsid w:val="00712274"/>
    <w:rsid w:val="00715198"/>
    <w:rsid w:val="007733C5"/>
    <w:rsid w:val="007D4C61"/>
    <w:rsid w:val="007E0CA1"/>
    <w:rsid w:val="008024D5"/>
    <w:rsid w:val="008D30F2"/>
    <w:rsid w:val="00981944"/>
    <w:rsid w:val="009B7809"/>
    <w:rsid w:val="009E714A"/>
    <w:rsid w:val="00A0659C"/>
    <w:rsid w:val="00A07026"/>
    <w:rsid w:val="00A17EAA"/>
    <w:rsid w:val="00A23EC4"/>
    <w:rsid w:val="00A245A8"/>
    <w:rsid w:val="00A77AF8"/>
    <w:rsid w:val="00A94645"/>
    <w:rsid w:val="00A9701F"/>
    <w:rsid w:val="00AB6B1A"/>
    <w:rsid w:val="00AC0508"/>
    <w:rsid w:val="00AF2AB2"/>
    <w:rsid w:val="00AF512B"/>
    <w:rsid w:val="00AF55EE"/>
    <w:rsid w:val="00B77D5D"/>
    <w:rsid w:val="00C13D1E"/>
    <w:rsid w:val="00C25991"/>
    <w:rsid w:val="00C32D9E"/>
    <w:rsid w:val="00CC0499"/>
    <w:rsid w:val="00CE4060"/>
    <w:rsid w:val="00CE5AC7"/>
    <w:rsid w:val="00D12222"/>
    <w:rsid w:val="00DF185F"/>
    <w:rsid w:val="00EA5F6B"/>
    <w:rsid w:val="00ED786B"/>
    <w:rsid w:val="00F032AF"/>
    <w:rsid w:val="00F31342"/>
    <w:rsid w:val="00F32417"/>
    <w:rsid w:val="00F35A5A"/>
    <w:rsid w:val="00F41AE9"/>
    <w:rsid w:val="00F440F1"/>
    <w:rsid w:val="00F508C2"/>
    <w:rsid w:val="00F61D25"/>
    <w:rsid w:val="00F64EDF"/>
    <w:rsid w:val="00F92415"/>
    <w:rsid w:val="00FA1BEB"/>
    <w:rsid w:val="00FA3CF2"/>
    <w:rsid w:val="00FA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villavivienda.gov.c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EEC0E877-89AF-432D-BBB4-873E3BD19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LetterTemplate</Template>
  <TotalTime>94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Ted Pattison Group, Inc.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cp:revision>132</cp:revision>
  <dcterms:created xsi:type="dcterms:W3CDTF">2015-08-26T21:17:00Z</dcterms:created>
  <dcterms:modified xsi:type="dcterms:W3CDTF">2016-07-22T16:11:00Z</dcterms:modified>
</cp:coreProperties>
</file>