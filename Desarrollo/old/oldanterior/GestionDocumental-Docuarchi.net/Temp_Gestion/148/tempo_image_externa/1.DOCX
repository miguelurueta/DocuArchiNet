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VILLAVICENCIO,octubre 8 de 2016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ESCRITURA DE CASA EN SAN ANTONIO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SMZ-7 MZ-11, CS-11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Tel.3144909919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150048069002810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radicado150044067002875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ECRITURA CASA EN SAN ANTONIO.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drawing>
          <wp:inline>
            <wp:extent cx="1571844" cy="64779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Picture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150044067002875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2"/>
      <w:footerReference w:type="default" r:id="gemHfRid3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1E7A" w:rsidRDefault="00EF1E7A">
      <w:pPr>
        <w:spacing w:after="0"/>
      </w:pPr>
      <w:r>
        <w:separator/>
      </w:r>
    </w:p>
  </w:endnote>
  <w:endnote w:type="continuationSeparator" w:id="0">
    <w:p w:rsidR="00EF1E7A" w:rsidRDefault="00EF1E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spacing w:after="0"/>
      <w:rPr>
        <w:rFonts w:ascii="Bookman Old Style" w:hAnsi="Bookman Old Style"/>
        <w:sz w:val="18"/>
        <w:szCs w:val="18"/>
        <w:lang w:val="es-MX"/>
      </w:rPr>
    </w:pPr>
    <w:r>
      <w:rPr>
        <w:lang w:val="es-CO"/>
      </w:rPr>
      <mc:AlternateContent xmlns:mc="http://schemas.openxmlformats.org/markup-compatibility/2006">
        <mc:Choice Requires="wpg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anchorId="4F232358" wp14:editId="120FCDC6">
              <wp:simplePos x="0" y="0"/>
              <wp:positionH relativeFrom="column">
                <wp:posOffset>5215890</wp:posOffset>
              </wp:positionH>
              <wp:positionV relativeFrom="paragraph">
                <wp:posOffset>-520065</wp:posOffset>
              </wp:positionV>
              <wp:extent cx="1138555" cy="1090930"/>
              <wp:effectExtent l="0" t="0" r="23495" b="13970"/>
              <wp:wrapNone/>
              <wp:docPr id="9" name="9 Grup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>
                      <a:grpSpLocks/>
                    </wpg:cNvGrpSpPr>
                    <wpg:grpSpPr>
                      <a:xfrm>
                        <a:off x="0" y="0"/>
                        <a:ext cx="1138555" cy="1090930"/>
                        <a:chOff x="0" y="0"/>
                        <a:chExt cx="3672205" cy="3517900"/>
                      </a:xfrm>
                    </wpg:grpSpPr>
                    <wps:wsp xmlns:wps="http://schemas.microsoft.com/office/word/2010/wordprocessingShape">
                      <wps:cNvPr id="8" name="Oval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205" cy="3517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 xmlns:wps="http://schemas.microsoft.com/office/word/2010/wordprocessingShape">
                      <wps:cNvPr id="6" name="Oval 7"/>
                      <wps:cNvSpPr>
                        <a:spLocks noChangeArrowheads="1"/>
                      </wps:cNvSpPr>
                      <wps:spPr bwMode="auto">
                        <a:xfrm>
                          <a:off x="47625" y="66675"/>
                          <a:ext cx="3581400" cy="3378200"/>
                        </a:xfrm>
                        <a:prstGeom prst="ellipse">
                          <a:avLst/>
                        </a:prstGeom>
                        <a:noFill/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 xmlns:wps="http://schemas.microsoft.com/office/word/2010/wordprocessingShape"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1304925" y="1314450"/>
                          <a:ext cx="1446530" cy="108585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 xmlns:wps="http://schemas.microsoft.com/office/word/2010/wordprocessingShape">
                      <wps:cNvPr id="5" name="Freeform 6"/>
                      <wps:cNvSpPr>
                        <a:spLocks/>
                      </wps:cNvSpPr>
                      <wps:spPr bwMode="auto">
                        <a:xfrm>
                          <a:off x="276225" y="1114425"/>
                          <a:ext cx="3124835" cy="193802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 xmlns:w="http://schemas.openxmlformats.org/wordprocessingml/2006/main">
            <v:group xmlns:o="urn:schemas-microsoft-com:office:office" xmlns:w14="http://schemas.microsoft.com/office/word/2010/wordml" xmlns:v="urn:schemas-microsoft-com:vml" w14:anchorId="4AB09394" id="9 Grupo" o:spid="_x0000_s1026" style="position:absolute;margin-left:410.7pt;margin-top:-40.95pt;width:89.65pt;height:85.9pt;z-index:251661312;mso-width-relative:margin;mso-height-relative:margin" coordsize="36722,35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">
              <v:oval id="Oval 7" o:spid="_x0000_s1027" style="position:absolute;width:36722;height:35179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ukcr0A&#10;AADaAAAADwAAAGRycy9kb3ducmV2LnhtbERPuwrCMBTdBf8hXMFNUx1EqlF8oIiDaBXB7dJc22Jz&#10;U5qo9e/NIDgezns6b0wpXlS7wrKCQT8CQZxaXXCm4HLe9MYgnEfWWFomBR9yMJ+1W1OMtX3ziV6J&#10;z0QIYRejgtz7KpbSpTkZdH1bEQfubmuDPsA6k7rGdwg3pRxG0UgaLDg05FjRKqf0kTyNgkzT55BG&#10;C3+wo/V1u98cy+XtqFS30ywmIDw1/i/+uXdaQdgaroQbIG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Tukcr0AAADaAAAADwAAAAAAAAAAAAAAAACYAgAAZHJzL2Rvd25yZXYu&#10;eG1sUEsFBgAAAAAEAAQA9QAAAIIDAAAAAA==&#10;" fillcolor="white [3212]" strokecolor="#4f81bd [3204]" strokeweight="2pt">
                <v:stroke endcap="round"/>
              </v:oval>
              <v:oval id="Oval 7" o:spid="_x0000_s1028" style="position:absolute;left:476;top:666;width:35814;height:3378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GxsEA&#10;AADaAAAADwAAAGRycy9kb3ducmV2LnhtbESPQWsCMRSE70L/Q3gFL1KziopsjdIKLRZPG/X+2Dw3&#10;i5uXZZPq+u+bguBxmJlvmNWmd424Uhdqzwom4wwEcelNzZWC4+HrbQkiRGSDjWdScKcAm/XLYIW5&#10;8Tcu6KpjJRKEQ44KbIxtLmUoLTkMY98SJ+/sO4cxya6SpsNbgrtGTrNsIR3WnBYstrS1VF70r1Mw&#10;t7bY69NoVoaT/lwa0j/V912p4Wv/8Q4iUh+f4Ud7ZxQs4P9KugF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sBsbBAAAA2gAAAA8AAAAAAAAAAAAAAAAAmAIAAGRycy9kb3du&#10;cmV2LnhtbFBLBQYAAAAABAAEAPUAAACGAwAAAAA=&#10;" filled="f" strokecolor="#c0504d [3205]" strokeweight="2pt">
                <v:stroke endcap="round"/>
              </v:oval>
              <v:shape id="Freeform 5" o:spid="_x0000_s1029" style="position:absolute;left:13049;top:13144;width:14465;height:10859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Gm48EA&#10;AADaAAAADwAAAGRycy9kb3ducmV2LnhtbESPQYvCMBSE78L+h/AW9mZTZRH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RpuP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1446530,28887;1412452,34823;1383460,42738;1357521,53026;1337176,65293;1311236,87058;1286313,113571;1262916,145624;1242063,182030;728860,1085850;207519,154330;190226,125443;176493,104470;165303,89432;154622,78748;140381,67668;125122,58171;108337,50652;90027,43529;68156,37197;43233,32449;15259,29679;0,0;558470,28887;515237,32449;480142,38780;453185,45903;434875,54609;414021,74791;406900,100512;409952,122277;418090,150373;432840,183613;453185,222789;1123553,230308;1143898,188362;1158648,153539;1167803,125443;1170855,103678;1163734,81518;1141864,60545;1124570,51443;1102699,42738;1074725,36406;1042682,30866;1036578,30470;1025388,28887;1446530,0" o:connectangles="0,0,0,0,0,0,0,0,0,0,0,0,0,0,0,0,0,0,0,0,0,0,0,0,0,0,0,0,0,0,0,0,0,0,0,0,0,0,0,0,0,0,0,0,0,0,0,0"/>
              </v:shape>
              <v:shape id="Freeform 6" o:spid="_x0000_s1030" style="position:absolute;left:2762;top:11144;width:31248;height:19380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DeMEA&#10;AADaAAAADwAAAGRycy9kb3ducmV2LnhtbESPQYvCMBSE78L+h/AW9mZThRX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dA3j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3124835,51558;3051219,62152;2988590,76278;2932554,94641;2888605,116535;2832568,155381;2778730,202701;2728188,259909;2683139,324887;1574504,1938020;448289,275447;410931,223889;381265,186457;357093,159618;334019,140549;303254,120773;270292,103823;234033,90403;194478,77690;147232,66390;93393,57915;32962,52971;0,0;1206424,51558;1113030,57915;1037217,69215;978983,81928;939428,97466;894380,133486;878997,179394;885590,218239;903170,268385;935033,327712;978983,397633;2427131,411052;2471081,336187;2502944,274035;2522722,223889;2529314,185044;2513932,145493;2466686,108060;2429328,91816;2382082,76278;2321651,64977;2252430,55089;2239245,54383;2215073,51558;3124835,0" o:connectangles="0,0,0,0,0,0,0,0,0,0,0,0,0,0,0,0,0,0,0,0,0,0,0,0,0,0,0,0,0,0,0,0,0,0,0,0,0,0,0,0,0,0,0,0,0,0,0,0"/>
              </v:shape>
            </v:group>
          </w:pict>
        </mc:Fallback>
      </mc:AlternateContent>
    </w:r>
    <w:r>
      <w:rPr>
        <w:rFonts w:ascii="Bookman Old Style" w:hAnsi="Bookman Old Style"/>
        <w:sz w:val="18"/>
        <w:szCs w:val="18"/>
        <w:lang w:val="es-MX"/>
      </w:rPr>
      <w:t>Calle 37 No 29-57 6to Piso Centro  Tels.  672 47 47 – 682 22 30</w:t>
    </w:r>
  </w:p>
  <w:p>
    <w:pPr>
      <w:pStyle w:val="Piedepgina"/>
      <w:rPr>
        <w:rFonts w:ascii="Bookman Old Style" w:hAnsi="Bookman Old Style"/>
        <w:sz w:val="18"/>
        <w:szCs w:val="18"/>
        <w:lang w:val="es-CO"/>
      </w:rPr>
    </w:pPr>
    <w:hyperlink r:id="gemHypRid1">
      <w:r>
        <w:rPr>
          <w:rStyle w:val="Hipervnculo"/>
          <w:rFonts w:ascii="Bookman Old Style" w:hAnsi="Bookman Old Style"/>
          <w:sz w:val="18"/>
          <w:szCs w:val="18"/>
          <w:lang w:val="es-MX"/>
        </w:rPr>
        <w:t>www.villavivienda.gov.co</w:t>
      </w:r>
    </w:hyperlink>
    <w:r>
      <w:rPr>
        <w:rFonts w:ascii="Bookman Old Style" w:hAnsi="Bookman Old Style"/>
        <w:sz w:val="18"/>
        <w:szCs w:val="18"/>
        <w:lang w:val="es-MX"/>
      </w:rPr>
      <w:t xml:space="preserve">  Villavicencio- Meta.</w:t>
    </w:r>
  </w:p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1E7A" w:rsidRDefault="00EF1E7A">
      <w:pPr>
        <w:spacing w:after="0"/>
      </w:pPr>
      <w:r>
        <w:separator/>
      </w:r>
    </w:p>
  </w:footnote>
  <w:footnote w:type="continuationSeparator" w:id="0">
    <w:p w:rsidR="00EF1E7A" w:rsidRDefault="00EF1E7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PictureId1" Type="http://schemas.openxmlformats.org/officeDocument/2006/relationships/image" Target="media/image1.png" /><Relationship Id="gemHfRid2" Type="http://schemas.openxmlformats.org/officeDocument/2006/relationships/header" Target="header1.xml" /><Relationship Id="gemHfRid3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gemHypRid1" Type="http://schemas.openxmlformats.org/officeDocument/2006/relationships/hyperlink" Target="http://www.villavivienda.gov.co" TargetMode="External" /></Relationships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B083B3FE-79F1-447D-B671-3BC3AF9A6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</Template>
  <TotalTime>147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2016-08-27T16:53:00Z</dcterms:modified>
  <cp:revision xmlns:cp="http://schemas.openxmlformats.org/package/2006/metadata/core-properties">268</cp:revision>
</cp:coreProperties>
</file>