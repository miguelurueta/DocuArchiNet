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junio 15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1900466903139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radicado1900466703250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465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PPPP.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1900466703250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