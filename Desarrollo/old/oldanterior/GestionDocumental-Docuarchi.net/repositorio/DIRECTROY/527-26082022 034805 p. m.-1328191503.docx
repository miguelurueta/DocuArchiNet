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agosto 26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CARLOS MARIO FUENTES LUNA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a56 palamar coralina villavicencio Meta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2200466900055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radicado2100466700035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527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quinta prueba.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2100466700035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