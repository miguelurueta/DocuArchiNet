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octubre 10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1900466903149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radicado1900466703244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459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felicitaciones.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1900466703244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