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11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CONSEJO SECCIONAL DE LA JUDICATURA DEL META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1900456903118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radicado150045067002922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114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DE MARTHA JANETH PRIETO MACHADO.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150045067002922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