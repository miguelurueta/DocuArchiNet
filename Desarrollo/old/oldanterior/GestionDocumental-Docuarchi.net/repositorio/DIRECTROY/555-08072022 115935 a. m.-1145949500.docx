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08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2200466900024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radicado2200466700021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555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ddd.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2200466700021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