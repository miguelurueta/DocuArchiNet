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febrero 18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1900456903085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457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Solicitud copia acta capacitaciones contrato c-020.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