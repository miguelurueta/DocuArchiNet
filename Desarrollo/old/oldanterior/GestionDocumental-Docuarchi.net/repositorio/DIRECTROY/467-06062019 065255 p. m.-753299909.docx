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junio 06 de 2019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ANA ROCIO CELIS REY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1900466903135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radicado1900466703252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467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XXXXXX.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1900466703252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