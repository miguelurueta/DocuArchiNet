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diciembre 18 de 2020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ANA ROCIO CELIS REY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Dir. calle 2 n 59a 56 La coralina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Tel.3112517392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2000466903339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radicado2000466703338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516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SECRETARIA GENERAL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solictud.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Carolina Cruz Villareal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Profesional Universitaria en el area de ventas y asistencia social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2000466703338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