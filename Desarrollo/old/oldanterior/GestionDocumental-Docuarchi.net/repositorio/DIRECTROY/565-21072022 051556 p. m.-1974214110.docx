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21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2200466900046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radicado2200466700038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565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EL CUARTO TERMINO.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2200466700038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