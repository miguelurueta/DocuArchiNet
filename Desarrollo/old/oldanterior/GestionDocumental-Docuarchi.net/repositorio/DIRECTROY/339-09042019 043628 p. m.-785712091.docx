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09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DORA LILIANA MENDOZA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1900456903094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radicado1700466703121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PREUBA INICIAL.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1700466703121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