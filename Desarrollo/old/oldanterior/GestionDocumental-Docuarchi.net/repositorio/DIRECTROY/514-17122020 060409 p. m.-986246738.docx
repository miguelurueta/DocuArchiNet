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diciembre 17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KARINA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Urbanisación la candelaria cartagena colombia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Tel.300421164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2000466903336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radicado2000466703337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514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SOLICITUD DE INFORMACION.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2000466703337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