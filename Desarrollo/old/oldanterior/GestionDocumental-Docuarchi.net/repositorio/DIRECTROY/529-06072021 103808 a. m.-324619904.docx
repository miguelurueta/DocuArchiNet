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06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2100466900038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radicado2100466700037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2100466700037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