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15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LEIDY MARCELA GAITAN RIAÑO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1900506903122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radicado1900506703264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REGISTRO PUBLICO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Solicitud de permiso.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Oscar Fernando Galindo Medina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Coordinador De Registros Publicos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REGISTRO PUBLICO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1900506703264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