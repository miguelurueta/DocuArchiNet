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enero 17 de 2024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2400466900005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radicado2300466700049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629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Lo felicito por su servicio de atención al cliente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2300466700049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