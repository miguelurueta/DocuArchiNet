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julio 08 de 2022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ANÓNIMO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Dir. na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Tel.000000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2200466900025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radicado2200466700020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554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ddd.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Carolina Cruz Villareal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Profesional Universitaria en el area de ventas y asistencia social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2200466700020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