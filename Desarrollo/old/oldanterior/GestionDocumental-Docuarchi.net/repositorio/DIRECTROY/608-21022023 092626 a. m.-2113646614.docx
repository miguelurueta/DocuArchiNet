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febrero 21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KARINA URUETA MIRANDA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Urbanisación la candelaria cartagena colombia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Tel.300421164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2300466900002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radicado2200466700114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2200466700114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