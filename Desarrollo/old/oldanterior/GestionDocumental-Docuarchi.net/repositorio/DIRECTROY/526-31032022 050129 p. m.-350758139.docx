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31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a56 palamar coralina villavicencio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cuarta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2100466700034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