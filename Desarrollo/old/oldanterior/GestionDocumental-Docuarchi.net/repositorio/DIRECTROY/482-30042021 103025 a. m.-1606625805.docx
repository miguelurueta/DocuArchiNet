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30 de 2021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CAROLINA CRUZ VILLAREAL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29 A 56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2100456900030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radicado1900456703289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radicacion.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1900456703289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