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noviembre 20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29a 56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2200466900108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radicado2200466700080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576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2200466700080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