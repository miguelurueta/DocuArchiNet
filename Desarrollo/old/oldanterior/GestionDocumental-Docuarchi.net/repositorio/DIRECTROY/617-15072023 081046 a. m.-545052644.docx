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15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2300466900031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radicado2300466700011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617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cuarta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2300466700011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