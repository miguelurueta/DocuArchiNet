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abril 11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DORA LILIANA MENDOZA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1900446903106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radicado1900446703271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478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GERENCIA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desacato dora liliana.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Miguel Angel Urueta Miranda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Asistente De Sistemas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GERENCIA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1900446703271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