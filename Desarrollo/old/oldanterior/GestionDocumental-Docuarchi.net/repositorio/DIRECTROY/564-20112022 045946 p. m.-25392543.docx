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noviembre 20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2200466900109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radicado2200466700037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564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EL SEGUNDO TERMINO.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2200466700037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