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13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2000466903166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radicado1900466703287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hoja de vida.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1900466703287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