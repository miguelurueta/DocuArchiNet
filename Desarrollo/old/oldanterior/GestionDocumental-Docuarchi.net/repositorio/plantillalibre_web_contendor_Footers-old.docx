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14A" w:rsidRDefault="002B07F9" w:rsidP="000844B0">
      <w:pPr>
        <w:spacing w:after="0"/>
        <w:rPr>
          <w:sz w:val="14"/>
          <w:szCs w:val="14"/>
          <w:lang w:val="es-CO"/>
        </w:rPr>
      </w:pPr>
      <w:bookmarkStart w:id="0" w:name="_GoBack"/>
      <w:bookmarkEnd w:id="0"/>
      <w:proofErr w:type="spellStart"/>
      <w:r>
        <w:rPr>
          <w:sz w:val="14"/>
          <w:szCs w:val="14"/>
          <w:lang w:val="es-CO"/>
        </w:rPr>
        <w:t>Resp_conte_web</w:t>
      </w:r>
      <w:proofErr w:type="spellEnd"/>
      <w:r w:rsidR="00981944">
        <w:rPr>
          <w:sz w:val="14"/>
          <w:szCs w:val="14"/>
          <w:lang w:val="es-CO"/>
        </w:rPr>
        <w:t xml:space="preserve">          </w:t>
      </w:r>
      <w:r w:rsidR="00F61D25">
        <w:rPr>
          <w:sz w:val="14"/>
          <w:szCs w:val="14"/>
          <w:lang w:val="es-CO"/>
        </w:rPr>
        <w:br w:type="textWrapping" w:clear="all"/>
        <w:t xml:space="preserve">                                                                       </w:t>
      </w:r>
    </w:p>
    <w:p w:rsidR="00712274" w:rsidRDefault="00712274" w:rsidP="000844B0">
      <w:pPr>
        <w:spacing w:after="0"/>
        <w:rPr>
          <w:sz w:val="14"/>
          <w:szCs w:val="14"/>
          <w:lang w:val="es-CO"/>
        </w:rPr>
      </w:pPr>
    </w:p>
    <w:p w:rsidR="00712274" w:rsidRDefault="00712274" w:rsidP="000844B0">
      <w:pPr>
        <w:spacing w:after="0"/>
        <w:rPr>
          <w:sz w:val="14"/>
          <w:szCs w:val="14"/>
          <w:lang w:val="es-CO"/>
        </w:rPr>
      </w:pPr>
    </w:p>
    <w:p w:rsidR="00AC0508" w:rsidRPr="008D30F2" w:rsidRDefault="00AC0508" w:rsidP="00AC0508">
      <w:pPr>
        <w:spacing w:after="0"/>
        <w:rPr>
          <w:rFonts w:ascii="Arial" w:hAnsi="Arial" w:cs="Arial"/>
          <w:sz w:val="22"/>
          <w:lang w:val="es-CO"/>
        </w:rPr>
      </w:pPr>
    </w:p>
    <w:p w:rsidR="00AC0508" w:rsidRPr="008D30F2" w:rsidRDefault="00AC0508" w:rsidP="00AC0508">
      <w:pPr>
        <w:spacing w:after="0"/>
        <w:rPr>
          <w:rFonts w:ascii="Arial" w:hAnsi="Arial" w:cs="Arial"/>
          <w:sz w:val="22"/>
          <w:lang w:val="es-CO"/>
        </w:rPr>
      </w:pPr>
    </w:p>
    <w:p w:rsidR="00712274" w:rsidRPr="00CC0499" w:rsidRDefault="00712274" w:rsidP="000844B0">
      <w:pPr>
        <w:spacing w:after="0"/>
        <w:rPr>
          <w:sz w:val="14"/>
          <w:szCs w:val="14"/>
          <w:lang w:val="es-CO"/>
        </w:rPr>
      </w:pPr>
    </w:p>
    <w:sectPr w:rsidR="00712274" w:rsidRPr="00CC0499" w:rsidSect="00A23EC4">
      <w:headerReference w:type="default" r:id="rId9"/>
      <w:footerReference w:type="default" r:id="rId10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2437" w:rsidRDefault="002C2437">
      <w:pPr>
        <w:spacing w:after="0"/>
      </w:pPr>
      <w:r>
        <w:separator/>
      </w:r>
    </w:p>
  </w:endnote>
  <w:endnote w:type="continuationSeparator" w:id="0">
    <w:p w:rsidR="002C2437" w:rsidRDefault="002C24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3A9A" w:rsidRPr="00F762AD" w:rsidRDefault="00CC0499" w:rsidP="00453A9A">
    <w:pPr>
      <w:spacing w:after="0"/>
      <w:rPr>
        <w:rFonts w:ascii="Bookman Old Style" w:hAnsi="Bookman Old Style"/>
        <w:sz w:val="18"/>
        <w:lang w:val="es-MX"/>
      </w:rPr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9DA57AE" wp14:editId="28629EC1">
              <wp:simplePos x="0" y="0"/>
              <wp:positionH relativeFrom="column">
                <wp:posOffset>5215890</wp:posOffset>
              </wp:positionH>
              <wp:positionV relativeFrom="paragraph">
                <wp:posOffset>-520065</wp:posOffset>
              </wp:positionV>
              <wp:extent cx="1138555" cy="1090930"/>
              <wp:effectExtent l="0" t="0" r="23495" b="13970"/>
              <wp:wrapNone/>
              <wp:docPr id="9" name="9 Grup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38555" cy="1090930"/>
                        <a:chOff x="0" y="0"/>
                        <a:chExt cx="3672205" cy="3517900"/>
                      </a:xfrm>
                    </wpg:grpSpPr>
                    <wps:wsp>
                      <wps:cNvPr id="8" name="Oval 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2205" cy="35179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6" name="Oval 7"/>
                      <wps:cNvSpPr>
                        <a:spLocks noChangeArrowheads="1"/>
                      </wps:cNvSpPr>
                      <wps:spPr bwMode="auto">
                        <a:xfrm>
                          <a:off x="47625" y="66675"/>
                          <a:ext cx="3581400" cy="3378200"/>
                        </a:xfrm>
                        <a:prstGeom prst="ellipse">
                          <a:avLst/>
                        </a:prstGeom>
                        <a:noFill/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4" name="Freeform 5"/>
                      <wps:cNvSpPr>
                        <a:spLocks/>
                      </wps:cNvSpPr>
                      <wps:spPr bwMode="auto">
                        <a:xfrm>
                          <a:off x="1304925" y="1314450"/>
                          <a:ext cx="1446530" cy="1085850"/>
                        </a:xfrm>
                        <a:custGeom>
                          <a:avLst/>
                          <a:gdLst>
                            <a:gd name="T0" fmla="*/ 2844 w 2844"/>
                            <a:gd name="T1" fmla="*/ 73 h 2744"/>
                            <a:gd name="T2" fmla="*/ 2777 w 2844"/>
                            <a:gd name="T3" fmla="*/ 88 h 2744"/>
                            <a:gd name="T4" fmla="*/ 2720 w 2844"/>
                            <a:gd name="T5" fmla="*/ 108 h 2744"/>
                            <a:gd name="T6" fmla="*/ 2669 w 2844"/>
                            <a:gd name="T7" fmla="*/ 134 h 2744"/>
                            <a:gd name="T8" fmla="*/ 2629 w 2844"/>
                            <a:gd name="T9" fmla="*/ 165 h 2744"/>
                            <a:gd name="T10" fmla="*/ 2578 w 2844"/>
                            <a:gd name="T11" fmla="*/ 220 h 2744"/>
                            <a:gd name="T12" fmla="*/ 2529 w 2844"/>
                            <a:gd name="T13" fmla="*/ 287 h 2744"/>
                            <a:gd name="T14" fmla="*/ 2483 w 2844"/>
                            <a:gd name="T15" fmla="*/ 368 h 2744"/>
                            <a:gd name="T16" fmla="*/ 2442 w 2844"/>
                            <a:gd name="T17" fmla="*/ 460 h 2744"/>
                            <a:gd name="T18" fmla="*/ 1433 w 2844"/>
                            <a:gd name="T19" fmla="*/ 2744 h 2744"/>
                            <a:gd name="T20" fmla="*/ 408 w 2844"/>
                            <a:gd name="T21" fmla="*/ 390 h 2744"/>
                            <a:gd name="T22" fmla="*/ 374 w 2844"/>
                            <a:gd name="T23" fmla="*/ 317 h 2744"/>
                            <a:gd name="T24" fmla="*/ 347 w 2844"/>
                            <a:gd name="T25" fmla="*/ 264 h 2744"/>
                            <a:gd name="T26" fmla="*/ 325 w 2844"/>
                            <a:gd name="T27" fmla="*/ 226 h 2744"/>
                            <a:gd name="T28" fmla="*/ 304 w 2844"/>
                            <a:gd name="T29" fmla="*/ 199 h 2744"/>
                            <a:gd name="T30" fmla="*/ 276 w 2844"/>
                            <a:gd name="T31" fmla="*/ 171 h 2744"/>
                            <a:gd name="T32" fmla="*/ 246 w 2844"/>
                            <a:gd name="T33" fmla="*/ 147 h 2744"/>
                            <a:gd name="T34" fmla="*/ 213 w 2844"/>
                            <a:gd name="T35" fmla="*/ 128 h 2744"/>
                            <a:gd name="T36" fmla="*/ 177 w 2844"/>
                            <a:gd name="T37" fmla="*/ 110 h 2744"/>
                            <a:gd name="T38" fmla="*/ 134 w 2844"/>
                            <a:gd name="T39" fmla="*/ 94 h 2744"/>
                            <a:gd name="T40" fmla="*/ 85 w 2844"/>
                            <a:gd name="T41" fmla="*/ 82 h 2744"/>
                            <a:gd name="T42" fmla="*/ 30 w 2844"/>
                            <a:gd name="T43" fmla="*/ 75 h 2744"/>
                            <a:gd name="T44" fmla="*/ 0 w 2844"/>
                            <a:gd name="T45" fmla="*/ 0 h 2744"/>
                            <a:gd name="T46" fmla="*/ 1098 w 2844"/>
                            <a:gd name="T47" fmla="*/ 73 h 2744"/>
                            <a:gd name="T48" fmla="*/ 1013 w 2844"/>
                            <a:gd name="T49" fmla="*/ 82 h 2744"/>
                            <a:gd name="T50" fmla="*/ 944 w 2844"/>
                            <a:gd name="T51" fmla="*/ 98 h 2744"/>
                            <a:gd name="T52" fmla="*/ 891 w 2844"/>
                            <a:gd name="T53" fmla="*/ 116 h 2744"/>
                            <a:gd name="T54" fmla="*/ 855 w 2844"/>
                            <a:gd name="T55" fmla="*/ 138 h 2744"/>
                            <a:gd name="T56" fmla="*/ 814 w 2844"/>
                            <a:gd name="T57" fmla="*/ 189 h 2744"/>
                            <a:gd name="T58" fmla="*/ 800 w 2844"/>
                            <a:gd name="T59" fmla="*/ 254 h 2744"/>
                            <a:gd name="T60" fmla="*/ 806 w 2844"/>
                            <a:gd name="T61" fmla="*/ 309 h 2744"/>
                            <a:gd name="T62" fmla="*/ 822 w 2844"/>
                            <a:gd name="T63" fmla="*/ 380 h 2744"/>
                            <a:gd name="T64" fmla="*/ 851 w 2844"/>
                            <a:gd name="T65" fmla="*/ 464 h 2744"/>
                            <a:gd name="T66" fmla="*/ 891 w 2844"/>
                            <a:gd name="T67" fmla="*/ 563 h 2744"/>
                            <a:gd name="T68" fmla="*/ 2209 w 2844"/>
                            <a:gd name="T69" fmla="*/ 582 h 2744"/>
                            <a:gd name="T70" fmla="*/ 2249 w 2844"/>
                            <a:gd name="T71" fmla="*/ 476 h 2744"/>
                            <a:gd name="T72" fmla="*/ 2278 w 2844"/>
                            <a:gd name="T73" fmla="*/ 388 h 2744"/>
                            <a:gd name="T74" fmla="*/ 2296 w 2844"/>
                            <a:gd name="T75" fmla="*/ 317 h 2744"/>
                            <a:gd name="T76" fmla="*/ 2302 w 2844"/>
                            <a:gd name="T77" fmla="*/ 262 h 2744"/>
                            <a:gd name="T78" fmla="*/ 2288 w 2844"/>
                            <a:gd name="T79" fmla="*/ 206 h 2744"/>
                            <a:gd name="T80" fmla="*/ 2245 w 2844"/>
                            <a:gd name="T81" fmla="*/ 153 h 2744"/>
                            <a:gd name="T82" fmla="*/ 2211 w 2844"/>
                            <a:gd name="T83" fmla="*/ 130 h 2744"/>
                            <a:gd name="T84" fmla="*/ 2168 w 2844"/>
                            <a:gd name="T85" fmla="*/ 108 h 2744"/>
                            <a:gd name="T86" fmla="*/ 2113 w 2844"/>
                            <a:gd name="T87" fmla="*/ 92 h 2744"/>
                            <a:gd name="T88" fmla="*/ 2050 w 2844"/>
                            <a:gd name="T89" fmla="*/ 78 h 2744"/>
                            <a:gd name="T90" fmla="*/ 2038 w 2844"/>
                            <a:gd name="T91" fmla="*/ 77 h 2744"/>
                            <a:gd name="T92" fmla="*/ 2016 w 2844"/>
                            <a:gd name="T93" fmla="*/ 73 h 2744"/>
                            <a:gd name="T94" fmla="*/ 2844 w 2844"/>
                            <a:gd name="T95" fmla="*/ 0 h 27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44" h="2744">
                              <a:moveTo>
                                <a:pt x="2844" y="0"/>
                              </a:moveTo>
                              <a:lnTo>
                                <a:pt x="2844" y="73"/>
                              </a:lnTo>
                              <a:lnTo>
                                <a:pt x="2811" y="80"/>
                              </a:lnTo>
                              <a:lnTo>
                                <a:pt x="2777" y="88"/>
                              </a:lnTo>
                              <a:lnTo>
                                <a:pt x="2747" y="98"/>
                              </a:lnTo>
                              <a:lnTo>
                                <a:pt x="2720" y="108"/>
                              </a:lnTo>
                              <a:lnTo>
                                <a:pt x="2692" y="120"/>
                              </a:lnTo>
                              <a:lnTo>
                                <a:pt x="2669" y="134"/>
                              </a:lnTo>
                              <a:lnTo>
                                <a:pt x="2649" y="149"/>
                              </a:lnTo>
                              <a:lnTo>
                                <a:pt x="2629" y="165"/>
                              </a:lnTo>
                              <a:lnTo>
                                <a:pt x="2604" y="191"/>
                              </a:lnTo>
                              <a:lnTo>
                                <a:pt x="2578" y="220"/>
                              </a:lnTo>
                              <a:lnTo>
                                <a:pt x="2552" y="252"/>
                              </a:lnTo>
                              <a:lnTo>
                                <a:pt x="2529" y="287"/>
                              </a:lnTo>
                              <a:lnTo>
                                <a:pt x="2505" y="327"/>
                              </a:lnTo>
                              <a:lnTo>
                                <a:pt x="2483" y="368"/>
                              </a:lnTo>
                              <a:lnTo>
                                <a:pt x="2462" y="413"/>
                              </a:lnTo>
                              <a:lnTo>
                                <a:pt x="2442" y="460"/>
                              </a:lnTo>
                              <a:lnTo>
                                <a:pt x="1506" y="2744"/>
                              </a:lnTo>
                              <a:lnTo>
                                <a:pt x="1433" y="2744"/>
                              </a:lnTo>
                              <a:lnTo>
                                <a:pt x="426" y="431"/>
                              </a:lnTo>
                              <a:lnTo>
                                <a:pt x="408" y="390"/>
                              </a:lnTo>
                              <a:lnTo>
                                <a:pt x="390" y="350"/>
                              </a:lnTo>
                              <a:lnTo>
                                <a:pt x="374" y="317"/>
                              </a:lnTo>
                              <a:lnTo>
                                <a:pt x="361" y="287"/>
                              </a:lnTo>
                              <a:lnTo>
                                <a:pt x="347" y="264"/>
                              </a:lnTo>
                              <a:lnTo>
                                <a:pt x="335" y="242"/>
                              </a:lnTo>
                              <a:lnTo>
                                <a:pt x="325" y="226"/>
                              </a:lnTo>
                              <a:lnTo>
                                <a:pt x="317" y="214"/>
                              </a:lnTo>
                              <a:lnTo>
                                <a:pt x="304" y="199"/>
                              </a:lnTo>
                              <a:lnTo>
                                <a:pt x="292" y="185"/>
                              </a:lnTo>
                              <a:lnTo>
                                <a:pt x="276" y="171"/>
                              </a:lnTo>
                              <a:lnTo>
                                <a:pt x="262" y="159"/>
                              </a:lnTo>
                              <a:lnTo>
                                <a:pt x="246" y="147"/>
                              </a:lnTo>
                              <a:lnTo>
                                <a:pt x="229" y="138"/>
                              </a:lnTo>
                              <a:lnTo>
                                <a:pt x="213" y="128"/>
                              </a:lnTo>
                              <a:lnTo>
                                <a:pt x="195" y="118"/>
                              </a:lnTo>
                              <a:lnTo>
                                <a:pt x="177" y="110"/>
                              </a:lnTo>
                              <a:lnTo>
                                <a:pt x="156" y="102"/>
                              </a:lnTo>
                              <a:lnTo>
                                <a:pt x="134" y="94"/>
                              </a:lnTo>
                              <a:lnTo>
                                <a:pt x="110" y="88"/>
                              </a:lnTo>
                              <a:lnTo>
                                <a:pt x="85" y="82"/>
                              </a:lnTo>
                              <a:lnTo>
                                <a:pt x="57" y="78"/>
                              </a:lnTo>
                              <a:lnTo>
                                <a:pt x="30" y="75"/>
                              </a:lnTo>
                              <a:lnTo>
                                <a:pt x="0" y="73"/>
                              </a:lnTo>
                              <a:lnTo>
                                <a:pt x="0" y="0"/>
                              </a:lnTo>
                              <a:lnTo>
                                <a:pt x="1098" y="0"/>
                              </a:lnTo>
                              <a:lnTo>
                                <a:pt x="1098" y="73"/>
                              </a:lnTo>
                              <a:lnTo>
                                <a:pt x="1052" y="77"/>
                              </a:lnTo>
                              <a:lnTo>
                                <a:pt x="1013" y="82"/>
                              </a:lnTo>
                              <a:lnTo>
                                <a:pt x="976" y="90"/>
                              </a:lnTo>
                              <a:lnTo>
                                <a:pt x="944" y="98"/>
                              </a:lnTo>
                              <a:lnTo>
                                <a:pt x="916" y="106"/>
                              </a:lnTo>
                              <a:lnTo>
                                <a:pt x="891" y="116"/>
                              </a:lnTo>
                              <a:lnTo>
                                <a:pt x="871" y="126"/>
                              </a:lnTo>
                              <a:lnTo>
                                <a:pt x="855" y="138"/>
                              </a:lnTo>
                              <a:lnTo>
                                <a:pt x="832" y="161"/>
                              </a:lnTo>
                              <a:lnTo>
                                <a:pt x="814" y="189"/>
                              </a:lnTo>
                              <a:lnTo>
                                <a:pt x="804" y="220"/>
                              </a:lnTo>
                              <a:lnTo>
                                <a:pt x="800" y="254"/>
                              </a:lnTo>
                              <a:lnTo>
                                <a:pt x="802" y="279"/>
                              </a:lnTo>
                              <a:lnTo>
                                <a:pt x="806" y="309"/>
                              </a:lnTo>
                              <a:lnTo>
                                <a:pt x="812" y="342"/>
                              </a:lnTo>
                              <a:lnTo>
                                <a:pt x="822" y="380"/>
                              </a:lnTo>
                              <a:lnTo>
                                <a:pt x="836" y="421"/>
                              </a:lnTo>
                              <a:lnTo>
                                <a:pt x="851" y="464"/>
                              </a:lnTo>
                              <a:lnTo>
                                <a:pt x="869" y="512"/>
                              </a:lnTo>
                              <a:lnTo>
                                <a:pt x="891" y="563"/>
                              </a:lnTo>
                              <a:lnTo>
                                <a:pt x="1575" y="2136"/>
                              </a:lnTo>
                              <a:lnTo>
                                <a:pt x="2209" y="582"/>
                              </a:lnTo>
                              <a:lnTo>
                                <a:pt x="2231" y="527"/>
                              </a:lnTo>
                              <a:lnTo>
                                <a:pt x="2249" y="476"/>
                              </a:lnTo>
                              <a:lnTo>
                                <a:pt x="2265" y="429"/>
                              </a:lnTo>
                              <a:lnTo>
                                <a:pt x="2278" y="388"/>
                              </a:lnTo>
                              <a:lnTo>
                                <a:pt x="2288" y="350"/>
                              </a:lnTo>
                              <a:lnTo>
                                <a:pt x="2296" y="317"/>
                              </a:lnTo>
                              <a:lnTo>
                                <a:pt x="2300" y="287"/>
                              </a:lnTo>
                              <a:lnTo>
                                <a:pt x="2302" y="262"/>
                              </a:lnTo>
                              <a:lnTo>
                                <a:pt x="2298" y="234"/>
                              </a:lnTo>
                              <a:lnTo>
                                <a:pt x="2288" y="206"/>
                              </a:lnTo>
                              <a:lnTo>
                                <a:pt x="2271" y="181"/>
                              </a:lnTo>
                              <a:lnTo>
                                <a:pt x="2245" y="153"/>
                              </a:lnTo>
                              <a:lnTo>
                                <a:pt x="2229" y="141"/>
                              </a:lnTo>
                              <a:lnTo>
                                <a:pt x="2211" y="130"/>
                              </a:lnTo>
                              <a:lnTo>
                                <a:pt x="2190" y="118"/>
                              </a:lnTo>
                              <a:lnTo>
                                <a:pt x="2168" y="108"/>
                              </a:lnTo>
                              <a:lnTo>
                                <a:pt x="2142" y="100"/>
                              </a:lnTo>
                              <a:lnTo>
                                <a:pt x="2113" y="92"/>
                              </a:lnTo>
                              <a:lnTo>
                                <a:pt x="2083" y="84"/>
                              </a:lnTo>
                              <a:lnTo>
                                <a:pt x="2050" y="78"/>
                              </a:lnTo>
                              <a:lnTo>
                                <a:pt x="2046" y="78"/>
                              </a:lnTo>
                              <a:lnTo>
                                <a:pt x="2038" y="77"/>
                              </a:lnTo>
                              <a:lnTo>
                                <a:pt x="2028" y="75"/>
                              </a:lnTo>
                              <a:lnTo>
                                <a:pt x="2016" y="73"/>
                              </a:lnTo>
                              <a:lnTo>
                                <a:pt x="2016" y="0"/>
                              </a:lnTo>
                              <a:lnTo>
                                <a:pt x="28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0">
                          <a:noFill/>
                          <a:round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Freeform 6"/>
                      <wps:cNvSpPr>
                        <a:spLocks/>
                      </wps:cNvSpPr>
                      <wps:spPr bwMode="auto">
                        <a:xfrm>
                          <a:off x="276225" y="1114425"/>
                          <a:ext cx="3124835" cy="1938020"/>
                        </a:xfrm>
                        <a:custGeom>
                          <a:avLst/>
                          <a:gdLst>
                            <a:gd name="T0" fmla="*/ 2844 w 2844"/>
                            <a:gd name="T1" fmla="*/ 73 h 2744"/>
                            <a:gd name="T2" fmla="*/ 2777 w 2844"/>
                            <a:gd name="T3" fmla="*/ 88 h 2744"/>
                            <a:gd name="T4" fmla="*/ 2720 w 2844"/>
                            <a:gd name="T5" fmla="*/ 108 h 2744"/>
                            <a:gd name="T6" fmla="*/ 2669 w 2844"/>
                            <a:gd name="T7" fmla="*/ 134 h 2744"/>
                            <a:gd name="T8" fmla="*/ 2629 w 2844"/>
                            <a:gd name="T9" fmla="*/ 165 h 2744"/>
                            <a:gd name="T10" fmla="*/ 2578 w 2844"/>
                            <a:gd name="T11" fmla="*/ 220 h 2744"/>
                            <a:gd name="T12" fmla="*/ 2529 w 2844"/>
                            <a:gd name="T13" fmla="*/ 287 h 2744"/>
                            <a:gd name="T14" fmla="*/ 2483 w 2844"/>
                            <a:gd name="T15" fmla="*/ 368 h 2744"/>
                            <a:gd name="T16" fmla="*/ 2442 w 2844"/>
                            <a:gd name="T17" fmla="*/ 460 h 2744"/>
                            <a:gd name="T18" fmla="*/ 1433 w 2844"/>
                            <a:gd name="T19" fmla="*/ 2744 h 2744"/>
                            <a:gd name="T20" fmla="*/ 408 w 2844"/>
                            <a:gd name="T21" fmla="*/ 390 h 2744"/>
                            <a:gd name="T22" fmla="*/ 374 w 2844"/>
                            <a:gd name="T23" fmla="*/ 317 h 2744"/>
                            <a:gd name="T24" fmla="*/ 347 w 2844"/>
                            <a:gd name="T25" fmla="*/ 264 h 2744"/>
                            <a:gd name="T26" fmla="*/ 325 w 2844"/>
                            <a:gd name="T27" fmla="*/ 226 h 2744"/>
                            <a:gd name="T28" fmla="*/ 304 w 2844"/>
                            <a:gd name="T29" fmla="*/ 199 h 2744"/>
                            <a:gd name="T30" fmla="*/ 276 w 2844"/>
                            <a:gd name="T31" fmla="*/ 171 h 2744"/>
                            <a:gd name="T32" fmla="*/ 246 w 2844"/>
                            <a:gd name="T33" fmla="*/ 147 h 2744"/>
                            <a:gd name="T34" fmla="*/ 213 w 2844"/>
                            <a:gd name="T35" fmla="*/ 128 h 2744"/>
                            <a:gd name="T36" fmla="*/ 177 w 2844"/>
                            <a:gd name="T37" fmla="*/ 110 h 2744"/>
                            <a:gd name="T38" fmla="*/ 134 w 2844"/>
                            <a:gd name="T39" fmla="*/ 94 h 2744"/>
                            <a:gd name="T40" fmla="*/ 85 w 2844"/>
                            <a:gd name="T41" fmla="*/ 82 h 2744"/>
                            <a:gd name="T42" fmla="*/ 30 w 2844"/>
                            <a:gd name="T43" fmla="*/ 75 h 2744"/>
                            <a:gd name="T44" fmla="*/ 0 w 2844"/>
                            <a:gd name="T45" fmla="*/ 0 h 2744"/>
                            <a:gd name="T46" fmla="*/ 1098 w 2844"/>
                            <a:gd name="T47" fmla="*/ 73 h 2744"/>
                            <a:gd name="T48" fmla="*/ 1013 w 2844"/>
                            <a:gd name="T49" fmla="*/ 82 h 2744"/>
                            <a:gd name="T50" fmla="*/ 944 w 2844"/>
                            <a:gd name="T51" fmla="*/ 98 h 2744"/>
                            <a:gd name="T52" fmla="*/ 891 w 2844"/>
                            <a:gd name="T53" fmla="*/ 116 h 2744"/>
                            <a:gd name="T54" fmla="*/ 855 w 2844"/>
                            <a:gd name="T55" fmla="*/ 138 h 2744"/>
                            <a:gd name="T56" fmla="*/ 814 w 2844"/>
                            <a:gd name="T57" fmla="*/ 189 h 2744"/>
                            <a:gd name="T58" fmla="*/ 800 w 2844"/>
                            <a:gd name="T59" fmla="*/ 254 h 2744"/>
                            <a:gd name="T60" fmla="*/ 806 w 2844"/>
                            <a:gd name="T61" fmla="*/ 309 h 2744"/>
                            <a:gd name="T62" fmla="*/ 822 w 2844"/>
                            <a:gd name="T63" fmla="*/ 380 h 2744"/>
                            <a:gd name="T64" fmla="*/ 851 w 2844"/>
                            <a:gd name="T65" fmla="*/ 464 h 2744"/>
                            <a:gd name="T66" fmla="*/ 891 w 2844"/>
                            <a:gd name="T67" fmla="*/ 563 h 2744"/>
                            <a:gd name="T68" fmla="*/ 2209 w 2844"/>
                            <a:gd name="T69" fmla="*/ 582 h 2744"/>
                            <a:gd name="T70" fmla="*/ 2249 w 2844"/>
                            <a:gd name="T71" fmla="*/ 476 h 2744"/>
                            <a:gd name="T72" fmla="*/ 2278 w 2844"/>
                            <a:gd name="T73" fmla="*/ 388 h 2744"/>
                            <a:gd name="T74" fmla="*/ 2296 w 2844"/>
                            <a:gd name="T75" fmla="*/ 317 h 2744"/>
                            <a:gd name="T76" fmla="*/ 2302 w 2844"/>
                            <a:gd name="T77" fmla="*/ 262 h 2744"/>
                            <a:gd name="T78" fmla="*/ 2288 w 2844"/>
                            <a:gd name="T79" fmla="*/ 206 h 2744"/>
                            <a:gd name="T80" fmla="*/ 2245 w 2844"/>
                            <a:gd name="T81" fmla="*/ 153 h 2744"/>
                            <a:gd name="T82" fmla="*/ 2211 w 2844"/>
                            <a:gd name="T83" fmla="*/ 130 h 2744"/>
                            <a:gd name="T84" fmla="*/ 2168 w 2844"/>
                            <a:gd name="T85" fmla="*/ 108 h 2744"/>
                            <a:gd name="T86" fmla="*/ 2113 w 2844"/>
                            <a:gd name="T87" fmla="*/ 92 h 2744"/>
                            <a:gd name="T88" fmla="*/ 2050 w 2844"/>
                            <a:gd name="T89" fmla="*/ 78 h 2744"/>
                            <a:gd name="T90" fmla="*/ 2038 w 2844"/>
                            <a:gd name="T91" fmla="*/ 77 h 2744"/>
                            <a:gd name="T92" fmla="*/ 2016 w 2844"/>
                            <a:gd name="T93" fmla="*/ 73 h 2744"/>
                            <a:gd name="T94" fmla="*/ 2844 w 2844"/>
                            <a:gd name="T95" fmla="*/ 0 h 27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44" h="2744">
                              <a:moveTo>
                                <a:pt x="2844" y="0"/>
                              </a:moveTo>
                              <a:lnTo>
                                <a:pt x="2844" y="73"/>
                              </a:lnTo>
                              <a:lnTo>
                                <a:pt x="2811" y="80"/>
                              </a:lnTo>
                              <a:lnTo>
                                <a:pt x="2777" y="88"/>
                              </a:lnTo>
                              <a:lnTo>
                                <a:pt x="2747" y="98"/>
                              </a:lnTo>
                              <a:lnTo>
                                <a:pt x="2720" y="108"/>
                              </a:lnTo>
                              <a:lnTo>
                                <a:pt x="2692" y="120"/>
                              </a:lnTo>
                              <a:lnTo>
                                <a:pt x="2669" y="134"/>
                              </a:lnTo>
                              <a:lnTo>
                                <a:pt x="2649" y="149"/>
                              </a:lnTo>
                              <a:lnTo>
                                <a:pt x="2629" y="165"/>
                              </a:lnTo>
                              <a:lnTo>
                                <a:pt x="2604" y="191"/>
                              </a:lnTo>
                              <a:lnTo>
                                <a:pt x="2578" y="220"/>
                              </a:lnTo>
                              <a:lnTo>
                                <a:pt x="2552" y="252"/>
                              </a:lnTo>
                              <a:lnTo>
                                <a:pt x="2529" y="287"/>
                              </a:lnTo>
                              <a:lnTo>
                                <a:pt x="2505" y="327"/>
                              </a:lnTo>
                              <a:lnTo>
                                <a:pt x="2483" y="368"/>
                              </a:lnTo>
                              <a:lnTo>
                                <a:pt x="2462" y="413"/>
                              </a:lnTo>
                              <a:lnTo>
                                <a:pt x="2442" y="460"/>
                              </a:lnTo>
                              <a:lnTo>
                                <a:pt x="1506" y="2744"/>
                              </a:lnTo>
                              <a:lnTo>
                                <a:pt x="1433" y="2744"/>
                              </a:lnTo>
                              <a:lnTo>
                                <a:pt x="426" y="431"/>
                              </a:lnTo>
                              <a:lnTo>
                                <a:pt x="408" y="390"/>
                              </a:lnTo>
                              <a:lnTo>
                                <a:pt x="390" y="350"/>
                              </a:lnTo>
                              <a:lnTo>
                                <a:pt x="374" y="317"/>
                              </a:lnTo>
                              <a:lnTo>
                                <a:pt x="361" y="287"/>
                              </a:lnTo>
                              <a:lnTo>
                                <a:pt x="347" y="264"/>
                              </a:lnTo>
                              <a:lnTo>
                                <a:pt x="335" y="242"/>
                              </a:lnTo>
                              <a:lnTo>
                                <a:pt x="325" y="226"/>
                              </a:lnTo>
                              <a:lnTo>
                                <a:pt x="317" y="214"/>
                              </a:lnTo>
                              <a:lnTo>
                                <a:pt x="304" y="199"/>
                              </a:lnTo>
                              <a:lnTo>
                                <a:pt x="292" y="185"/>
                              </a:lnTo>
                              <a:lnTo>
                                <a:pt x="276" y="171"/>
                              </a:lnTo>
                              <a:lnTo>
                                <a:pt x="262" y="159"/>
                              </a:lnTo>
                              <a:lnTo>
                                <a:pt x="246" y="147"/>
                              </a:lnTo>
                              <a:lnTo>
                                <a:pt x="229" y="138"/>
                              </a:lnTo>
                              <a:lnTo>
                                <a:pt x="213" y="128"/>
                              </a:lnTo>
                              <a:lnTo>
                                <a:pt x="195" y="118"/>
                              </a:lnTo>
                              <a:lnTo>
                                <a:pt x="177" y="110"/>
                              </a:lnTo>
                              <a:lnTo>
                                <a:pt x="156" y="102"/>
                              </a:lnTo>
                              <a:lnTo>
                                <a:pt x="134" y="94"/>
                              </a:lnTo>
                              <a:lnTo>
                                <a:pt x="110" y="88"/>
                              </a:lnTo>
                              <a:lnTo>
                                <a:pt x="85" y="82"/>
                              </a:lnTo>
                              <a:lnTo>
                                <a:pt x="57" y="78"/>
                              </a:lnTo>
                              <a:lnTo>
                                <a:pt x="30" y="75"/>
                              </a:lnTo>
                              <a:lnTo>
                                <a:pt x="0" y="73"/>
                              </a:lnTo>
                              <a:lnTo>
                                <a:pt x="0" y="0"/>
                              </a:lnTo>
                              <a:lnTo>
                                <a:pt x="1098" y="0"/>
                              </a:lnTo>
                              <a:lnTo>
                                <a:pt x="1098" y="73"/>
                              </a:lnTo>
                              <a:lnTo>
                                <a:pt x="1052" y="77"/>
                              </a:lnTo>
                              <a:lnTo>
                                <a:pt x="1013" y="82"/>
                              </a:lnTo>
                              <a:lnTo>
                                <a:pt x="976" y="90"/>
                              </a:lnTo>
                              <a:lnTo>
                                <a:pt x="944" y="98"/>
                              </a:lnTo>
                              <a:lnTo>
                                <a:pt x="916" y="106"/>
                              </a:lnTo>
                              <a:lnTo>
                                <a:pt x="891" y="116"/>
                              </a:lnTo>
                              <a:lnTo>
                                <a:pt x="871" y="126"/>
                              </a:lnTo>
                              <a:lnTo>
                                <a:pt x="855" y="138"/>
                              </a:lnTo>
                              <a:lnTo>
                                <a:pt x="832" y="161"/>
                              </a:lnTo>
                              <a:lnTo>
                                <a:pt x="814" y="189"/>
                              </a:lnTo>
                              <a:lnTo>
                                <a:pt x="804" y="220"/>
                              </a:lnTo>
                              <a:lnTo>
                                <a:pt x="800" y="254"/>
                              </a:lnTo>
                              <a:lnTo>
                                <a:pt x="802" y="279"/>
                              </a:lnTo>
                              <a:lnTo>
                                <a:pt x="806" y="309"/>
                              </a:lnTo>
                              <a:lnTo>
                                <a:pt x="812" y="342"/>
                              </a:lnTo>
                              <a:lnTo>
                                <a:pt x="822" y="380"/>
                              </a:lnTo>
                              <a:lnTo>
                                <a:pt x="836" y="421"/>
                              </a:lnTo>
                              <a:lnTo>
                                <a:pt x="851" y="464"/>
                              </a:lnTo>
                              <a:lnTo>
                                <a:pt x="869" y="512"/>
                              </a:lnTo>
                              <a:lnTo>
                                <a:pt x="891" y="563"/>
                              </a:lnTo>
                              <a:lnTo>
                                <a:pt x="1575" y="2136"/>
                              </a:lnTo>
                              <a:lnTo>
                                <a:pt x="2209" y="582"/>
                              </a:lnTo>
                              <a:lnTo>
                                <a:pt x="2231" y="527"/>
                              </a:lnTo>
                              <a:lnTo>
                                <a:pt x="2249" y="476"/>
                              </a:lnTo>
                              <a:lnTo>
                                <a:pt x="2265" y="429"/>
                              </a:lnTo>
                              <a:lnTo>
                                <a:pt x="2278" y="388"/>
                              </a:lnTo>
                              <a:lnTo>
                                <a:pt x="2288" y="350"/>
                              </a:lnTo>
                              <a:lnTo>
                                <a:pt x="2296" y="317"/>
                              </a:lnTo>
                              <a:lnTo>
                                <a:pt x="2300" y="287"/>
                              </a:lnTo>
                              <a:lnTo>
                                <a:pt x="2302" y="262"/>
                              </a:lnTo>
                              <a:lnTo>
                                <a:pt x="2298" y="234"/>
                              </a:lnTo>
                              <a:lnTo>
                                <a:pt x="2288" y="206"/>
                              </a:lnTo>
                              <a:lnTo>
                                <a:pt x="2271" y="181"/>
                              </a:lnTo>
                              <a:lnTo>
                                <a:pt x="2245" y="153"/>
                              </a:lnTo>
                              <a:lnTo>
                                <a:pt x="2229" y="141"/>
                              </a:lnTo>
                              <a:lnTo>
                                <a:pt x="2211" y="130"/>
                              </a:lnTo>
                              <a:lnTo>
                                <a:pt x="2190" y="118"/>
                              </a:lnTo>
                              <a:lnTo>
                                <a:pt x="2168" y="108"/>
                              </a:lnTo>
                              <a:lnTo>
                                <a:pt x="2142" y="100"/>
                              </a:lnTo>
                              <a:lnTo>
                                <a:pt x="2113" y="92"/>
                              </a:lnTo>
                              <a:lnTo>
                                <a:pt x="2083" y="84"/>
                              </a:lnTo>
                              <a:lnTo>
                                <a:pt x="2050" y="78"/>
                              </a:lnTo>
                              <a:lnTo>
                                <a:pt x="2046" y="78"/>
                              </a:lnTo>
                              <a:lnTo>
                                <a:pt x="2038" y="77"/>
                              </a:lnTo>
                              <a:lnTo>
                                <a:pt x="2028" y="75"/>
                              </a:lnTo>
                              <a:lnTo>
                                <a:pt x="2016" y="73"/>
                              </a:lnTo>
                              <a:lnTo>
                                <a:pt x="2016" y="0"/>
                              </a:lnTo>
                              <a:lnTo>
                                <a:pt x="28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0">
                          <a:noFill/>
                          <a:round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group w14:anchorId="4AB09394" id="9 Grupo" o:spid="_x0000_s1026" style="position:absolute;margin-left:410.7pt;margin-top:-40.95pt;width:89.65pt;height:85.9pt;z-index:251661312;mso-width-relative:margin;mso-height-relative:margin" coordsize="36722,35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">
              <v:oval id="Oval 7" o:spid="_x0000_s1027" style="position:absolute;width:36722;height:35179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ukcr0A&#10;AADaAAAADwAAAGRycy9kb3ducmV2LnhtbERPuwrCMBTdBf8hXMFNUx1EqlF8oIiDaBXB7dJc22Jz&#10;U5qo9e/NIDgezns6b0wpXlS7wrKCQT8CQZxaXXCm4HLe9MYgnEfWWFomBR9yMJ+1W1OMtX3ziV6J&#10;z0QIYRejgtz7KpbSpTkZdH1bEQfubmuDPsA6k7rGdwg3pRxG0UgaLDg05FjRKqf0kTyNgkzT55BG&#10;C3+wo/V1u98cy+XtqFS30ywmIDw1/i/+uXdaQdgaroQbIG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Tukcr0AAADaAAAADwAAAAAAAAAAAAAAAACYAgAAZHJzL2Rvd25yZXYu&#10;eG1sUEsFBgAAAAAEAAQA9QAAAIIDAAAAAA==&#10;" fillcolor="white [3212]" strokecolor="#4f81bd [3204]" strokeweight="2pt">
                <v:stroke endcap="round"/>
              </v:oval>
              <v:oval id="Oval 7" o:spid="_x0000_s1028" style="position:absolute;left:476;top:666;width:35814;height:33782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wGxsEA&#10;AADaAAAADwAAAGRycy9kb3ducmV2LnhtbESPQWsCMRSE70L/Q3gFL1KziopsjdIKLRZPG/X+2Dw3&#10;i5uXZZPq+u+bguBxmJlvmNWmd424Uhdqzwom4wwEcelNzZWC4+HrbQkiRGSDjWdScKcAm/XLYIW5&#10;8Tcu6KpjJRKEQ44KbIxtLmUoLTkMY98SJ+/sO4cxya6SpsNbgrtGTrNsIR3WnBYstrS1VF70r1Mw&#10;t7bY69NoVoaT/lwa0j/V912p4Wv/8Q4iUh+f4Ud7ZxQs4P9KugF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sBsbBAAAA2gAAAA8AAAAAAAAAAAAAAAAAmAIAAGRycy9kb3du&#10;cmV2LnhtbFBLBQYAAAAABAAEAPUAAACGAwAAAAA=&#10;" filled="f" strokecolor="#c0504d [3205]" strokeweight="2pt">
                <v:stroke endcap="round"/>
              </v:oval>
              <v:shape id="Freeform 5" o:spid="_x0000_s1029" style="position:absolute;left:13049;top:13144;width:14465;height:10859;visibility:visible;mso-wrap-style:square;v-text-anchor:top" coordsize="2844,2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Gm48EA&#10;AADaAAAADwAAAGRycy9kb3ducmV2LnhtbESPQYvCMBSE78L+h/AW9mZTZRHpmhYRCh70YPXg8dG8&#10;bYvNS0mytfvvjSB4HGbmG2ZTTKYXIznfWVawSFIQxLXVHTcKLudyvgbhA7LG3jIp+CcPRf4x22Cm&#10;7Z1PNFahERHCPkMFbQhDJqWvWzLoEzsQR+/XOoMhStdI7fAe4aaXyzRdSYMdx4UWB9q1VN+qP6PA&#10;HcjfjrW8dpeSDqtqLJf7caHU1+e0/QERaArv8Ku91wq+4Xkl3g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RpuPBAAAA2gAAAA8AAAAAAAAAAAAAAAAAmAIAAGRycy9kb3du&#10;cmV2LnhtbFBLBQYAAAAABAAEAPUAAACGAwAAAAA=&#10;" path="m2844,r,73l2811,80r-34,8l2747,98r-27,10l2692,120r-23,14l2649,149r-20,16l2604,191r-26,29l2552,252r-23,35l2505,327r-22,41l2462,413r-20,47l1506,2744r-73,l426,431,408,390,390,350,374,317,361,287,347,264,335,242,325,226r-8,-12l304,199,292,185,276,171,262,159,246,147r-17,-9l213,128,195,118r-18,-8l156,102,134,94,110,88,85,82,57,78,30,75,,73,,,1098,r,73l1052,77r-39,5l976,90r-32,8l916,106r-25,10l871,126r-16,12l832,161r-18,28l804,220r-4,34l802,279r4,30l812,342r10,38l836,421r15,43l869,512r22,51l1575,2136,2209,582r22,-55l2249,476r16,-47l2278,388r10,-38l2296,317r4,-30l2302,262r-4,-28l2288,206r-17,-25l2245,153r-16,-12l2211,130r-21,-12l2168,108r-26,-8l2113,92r-30,-8l2050,78r-4,l2038,77r-10,-2l2016,73r,-73l2844,xe" fillcolor="#76923c [2406]" stroked="f" strokeweight="0">
                <v:path arrowok="t" o:connecttype="custom" o:connectlocs="1446530,28887;1412452,34823;1383460,42738;1357521,53026;1337176,65293;1311236,87058;1286313,113571;1262916,145624;1242063,182030;728860,1085850;207519,154330;190226,125443;176493,104470;165303,89432;154622,78748;140381,67668;125122,58171;108337,50652;90027,43529;68156,37197;43233,32449;15259,29679;0,0;558470,28887;515237,32449;480142,38780;453185,45903;434875,54609;414021,74791;406900,100512;409952,122277;418090,150373;432840,183613;453185,222789;1123553,230308;1143898,188362;1158648,153539;1167803,125443;1170855,103678;1163734,81518;1141864,60545;1124570,51443;1102699,42738;1074725,36406;1042682,30866;1036578,30470;1025388,28887;1446530,0" o:connectangles="0,0,0,0,0,0,0,0,0,0,0,0,0,0,0,0,0,0,0,0,0,0,0,0,0,0,0,0,0,0,0,0,0,0,0,0,0,0,0,0,0,0,0,0,0,0,0,0"/>
              </v:shape>
              <v:shape id="Freeform 6" o:spid="_x0000_s1030" style="position:absolute;left:2762;top:11144;width:31248;height:19380;visibility:visible;mso-wrap-style:square;v-text-anchor:top" coordsize="2844,2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0DeMEA&#10;AADaAAAADwAAAGRycy9kb3ducmV2LnhtbESPQYvCMBSE78L+h/AW9mZThRXpmhYRCh70YPXg8dG8&#10;bYvNS0mytfvvjSB4HGbmG2ZTTKYXIznfWVawSFIQxLXVHTcKLudyvgbhA7LG3jIp+CcPRf4x22Cm&#10;7Z1PNFahERHCPkMFbQhDJqWvWzLoEzsQR+/XOoMhStdI7fAe4aaXyzRdSYMdx4UWB9q1VN+qP6PA&#10;HcjfjrW8dpeSDqtqLJf7caHU1+e0/QERaArv8Ku91wq+4Xkl3g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TdA3jBAAAA2gAAAA8AAAAAAAAAAAAAAAAAmAIAAGRycy9kb3du&#10;cmV2LnhtbFBLBQYAAAAABAAEAPUAAACGAwAAAAA=&#10;" path="m2844,r,73l2811,80r-34,8l2747,98r-27,10l2692,120r-23,14l2649,149r-20,16l2604,191r-26,29l2552,252r-23,35l2505,327r-22,41l2462,413r-20,47l1506,2744r-73,l426,431,408,390,390,350,374,317,361,287,347,264,335,242,325,226r-8,-12l304,199,292,185,276,171,262,159,246,147r-17,-9l213,128,195,118r-18,-8l156,102,134,94,110,88,85,82,57,78,30,75,,73,,,1098,r,73l1052,77r-39,5l976,90r-32,8l916,106r-25,10l871,126r-16,12l832,161r-18,28l804,220r-4,34l802,279r4,30l812,342r10,38l836,421r15,43l869,512r22,51l1575,2136,2209,582r22,-55l2249,476r16,-47l2278,388r10,-38l2296,317r4,-30l2302,262r-4,-28l2288,206r-17,-25l2245,153r-16,-12l2211,130r-21,-12l2168,108r-26,-8l2113,92r-30,-8l2050,78r-4,l2038,77r-10,-2l2016,73r,-73l2844,xe" fillcolor="#76923c [2406]" stroked="f" strokeweight="0">
                <v:path arrowok="t" o:connecttype="custom" o:connectlocs="3124835,51558;3051219,62152;2988590,76278;2932554,94641;2888605,116535;2832568,155381;2778730,202701;2728188,259909;2683139,324887;1574504,1938020;448289,275447;410931,223889;381265,186457;357093,159618;334019,140549;303254,120773;270292,103823;234033,90403;194478,77690;147232,66390;93393,57915;32962,52971;0,0;1206424,51558;1113030,57915;1037217,69215;978983,81928;939428,97466;894380,133486;878997,179394;885590,218239;903170,268385;935033,327712;978983,397633;2427131,411052;2471081,336187;2502944,274035;2522722,223889;2529314,185044;2513932,145493;2466686,108060;2429328,91816;2382082,76278;2321651,64977;2252430,55089;2239245,54383;2215073,51558;3124835,0" o:connectangles="0,0,0,0,0,0,0,0,0,0,0,0,0,0,0,0,0,0,0,0,0,0,0,0,0,0,0,0,0,0,0,0,0,0,0,0,0,0,0,0,0,0,0,0,0,0,0,0"/>
              </v:shape>
            </v:group>
          </w:pict>
        </mc:Fallback>
      </mc:AlternateContent>
    </w:r>
    <w:r w:rsidR="00453A9A" w:rsidRPr="00F762AD">
      <w:rPr>
        <w:rFonts w:ascii="Bookman Old Style" w:hAnsi="Bookman Old Style"/>
        <w:sz w:val="18"/>
        <w:lang w:val="es-MX"/>
      </w:rPr>
      <w:t xml:space="preserve">Calle 37 No 29-57 </w:t>
    </w:r>
    <w:r w:rsidR="00453A9A">
      <w:rPr>
        <w:rFonts w:ascii="Bookman Old Style" w:hAnsi="Bookman Old Style"/>
        <w:sz w:val="18"/>
        <w:lang w:val="es-MX"/>
      </w:rPr>
      <w:t>6</w:t>
    </w:r>
    <w:r w:rsidR="00453A9A" w:rsidRPr="00F762AD">
      <w:rPr>
        <w:rFonts w:ascii="Bookman Old Style" w:hAnsi="Bookman Old Style"/>
        <w:sz w:val="18"/>
        <w:lang w:val="es-MX"/>
      </w:rPr>
      <w:t>to Piso Centro  Tels.  672 47 47 – 682 22 30</w:t>
    </w:r>
  </w:p>
  <w:p w:rsidR="00453A9A" w:rsidRPr="000844B0" w:rsidRDefault="002C2437" w:rsidP="00453A9A">
    <w:pPr>
      <w:pStyle w:val="Piedepgina"/>
      <w:rPr>
        <w:rFonts w:ascii="Bookman Old Style" w:hAnsi="Bookman Old Style"/>
        <w:sz w:val="18"/>
        <w:lang w:val="es-CO"/>
      </w:rPr>
    </w:pPr>
    <w:hyperlink r:id="rId1" w:history="1">
      <w:r w:rsidR="00453A9A" w:rsidRPr="00F762AD">
        <w:rPr>
          <w:rStyle w:val="Hipervnculo"/>
          <w:rFonts w:ascii="Bookman Old Style" w:hAnsi="Bookman Old Style"/>
          <w:sz w:val="18"/>
          <w:lang w:val="es-MX"/>
        </w:rPr>
        <w:t>www.villavivienda.gov.co</w:t>
      </w:r>
    </w:hyperlink>
    <w:r w:rsidR="00453A9A" w:rsidRPr="00F762AD">
      <w:rPr>
        <w:rFonts w:ascii="Bookman Old Style" w:hAnsi="Bookman Old Style"/>
        <w:sz w:val="18"/>
        <w:lang w:val="es-MX"/>
      </w:rPr>
      <w:t xml:space="preserve">  Villavicencio- Meta.</w:t>
    </w:r>
  </w:p>
  <w:p w:rsidR="00453A9A" w:rsidRPr="000844B0" w:rsidRDefault="00453A9A">
    <w:pPr>
      <w:pStyle w:val="Piedepgina"/>
      <w:rPr>
        <w:lang w:val="es-CO"/>
      </w:rPr>
    </w:pPr>
  </w:p>
  <w:p w:rsidR="0024203F" w:rsidRPr="000844B0" w:rsidRDefault="0024203F"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2437" w:rsidRDefault="002C2437">
      <w:pPr>
        <w:spacing w:after="0"/>
      </w:pPr>
      <w:r>
        <w:separator/>
      </w:r>
    </w:p>
  </w:footnote>
  <w:footnote w:type="continuationSeparator" w:id="0">
    <w:p w:rsidR="002C2437" w:rsidRDefault="002C243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5185CB0B3A944D2B33FD57B1CB7D6A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48161C" w:rsidRDefault="0048161C">
        <w:pPr>
          <w:pStyle w:val="Encabezad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CONTASOFTCOMPANY S.A.S</w:t>
        </w:r>
      </w:p>
    </w:sdtContent>
  </w:sdt>
  <w:p w:rsidR="0024203F" w:rsidRDefault="0024203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DD2"/>
    <w:rsid w:val="00000115"/>
    <w:rsid w:val="00023878"/>
    <w:rsid w:val="000844B0"/>
    <w:rsid w:val="000C52DC"/>
    <w:rsid w:val="001108BA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B07F9"/>
    <w:rsid w:val="002C2437"/>
    <w:rsid w:val="002D47F7"/>
    <w:rsid w:val="002E5CDC"/>
    <w:rsid w:val="003A6D6A"/>
    <w:rsid w:val="003D41B7"/>
    <w:rsid w:val="00431312"/>
    <w:rsid w:val="004404A1"/>
    <w:rsid w:val="00453A9A"/>
    <w:rsid w:val="0048161C"/>
    <w:rsid w:val="005172E0"/>
    <w:rsid w:val="00531D28"/>
    <w:rsid w:val="00573140"/>
    <w:rsid w:val="00595E3C"/>
    <w:rsid w:val="005B3B66"/>
    <w:rsid w:val="005F1A87"/>
    <w:rsid w:val="00652B1C"/>
    <w:rsid w:val="006E599C"/>
    <w:rsid w:val="00712274"/>
    <w:rsid w:val="00715198"/>
    <w:rsid w:val="00756CB9"/>
    <w:rsid w:val="007733C5"/>
    <w:rsid w:val="00774CE7"/>
    <w:rsid w:val="007D4C61"/>
    <w:rsid w:val="007E0CA1"/>
    <w:rsid w:val="008024D5"/>
    <w:rsid w:val="008D30F2"/>
    <w:rsid w:val="00981944"/>
    <w:rsid w:val="009B7809"/>
    <w:rsid w:val="009E714A"/>
    <w:rsid w:val="00A0659C"/>
    <w:rsid w:val="00A07026"/>
    <w:rsid w:val="00A17EAA"/>
    <w:rsid w:val="00A23EC4"/>
    <w:rsid w:val="00A245A8"/>
    <w:rsid w:val="00A77AF8"/>
    <w:rsid w:val="00A94645"/>
    <w:rsid w:val="00A96005"/>
    <w:rsid w:val="00A9701F"/>
    <w:rsid w:val="00AB6B1A"/>
    <w:rsid w:val="00AC0508"/>
    <w:rsid w:val="00AF2AB2"/>
    <w:rsid w:val="00AF512B"/>
    <w:rsid w:val="00B77D5D"/>
    <w:rsid w:val="00B9011E"/>
    <w:rsid w:val="00BA194C"/>
    <w:rsid w:val="00C13D1E"/>
    <w:rsid w:val="00C25991"/>
    <w:rsid w:val="00C32D9E"/>
    <w:rsid w:val="00CC0499"/>
    <w:rsid w:val="00CE4060"/>
    <w:rsid w:val="00CE5AC7"/>
    <w:rsid w:val="00D12222"/>
    <w:rsid w:val="00DF185F"/>
    <w:rsid w:val="00EA5F6B"/>
    <w:rsid w:val="00ED786B"/>
    <w:rsid w:val="00F032AF"/>
    <w:rsid w:val="00F31342"/>
    <w:rsid w:val="00F32417"/>
    <w:rsid w:val="00F35A5A"/>
    <w:rsid w:val="00F41AE9"/>
    <w:rsid w:val="00F440F1"/>
    <w:rsid w:val="00F508C2"/>
    <w:rsid w:val="00F61D25"/>
    <w:rsid w:val="00F64EDF"/>
    <w:rsid w:val="00F92415"/>
    <w:rsid w:val="00FA1BEB"/>
    <w:rsid w:val="00FA3CF2"/>
    <w:rsid w:val="00FA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D6A"/>
    <w:pPr>
      <w:spacing w:line="240" w:lineRule="auto"/>
    </w:pPr>
    <w:rPr>
      <w:rFonts w:ascii="Bell MT" w:hAnsi="Bell MT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A6D6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D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95E3C"/>
    <w:rPr>
      <w:rFonts w:ascii="Bell MT" w:hAnsi="Bell M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E3C"/>
    <w:rPr>
      <w:rFonts w:ascii="Bell MT" w:hAnsi="Bell MT"/>
      <w:sz w:val="24"/>
    </w:rPr>
  </w:style>
  <w:style w:type="character" w:styleId="Hipervnculo">
    <w:name w:val="Hyperlink"/>
    <w:uiPriority w:val="99"/>
    <w:rsid w:val="00453A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41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D6A"/>
    <w:pPr>
      <w:spacing w:line="240" w:lineRule="auto"/>
    </w:pPr>
    <w:rPr>
      <w:rFonts w:ascii="Bell MT" w:hAnsi="Bell MT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A6D6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D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95E3C"/>
    <w:rPr>
      <w:rFonts w:ascii="Bell MT" w:hAnsi="Bell M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E3C"/>
    <w:rPr>
      <w:rFonts w:ascii="Bell MT" w:hAnsi="Bell MT"/>
      <w:sz w:val="24"/>
    </w:rPr>
  </w:style>
  <w:style w:type="character" w:styleId="Hipervnculo">
    <w:name w:val="Hyperlink"/>
    <w:uiPriority w:val="99"/>
    <w:rsid w:val="00453A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41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villavivienda.gov.c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5185CB0B3A944D2B33FD57B1CB7D6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DFA9F4-C56A-4D68-985B-ACD87746594A}"/>
      </w:docPartPr>
      <w:docPartBody>
        <w:p w:rsidR="00000000" w:rsidRDefault="00934E64" w:rsidP="00934E64">
          <w:pPr>
            <w:pStyle w:val="B5185CB0B3A944D2B33FD57B1CB7D6A5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E64"/>
    <w:rsid w:val="000E6B38"/>
    <w:rsid w:val="0093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5185CB0B3A944D2B33FD57B1CB7D6A5">
    <w:name w:val="B5185CB0B3A944D2B33FD57B1CB7D6A5"/>
    <w:rsid w:val="00934E6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5185CB0B3A944D2B33FD57B1CB7D6A5">
    <w:name w:val="B5185CB0B3A944D2B33FD57B1CB7D6A5"/>
    <w:rsid w:val="00934E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5BAAC33-DBCC-4444-AC69-6595AC5B8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LetterTemplate</Template>
  <TotalTime>94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Ted Pattison Group, Inc.</Company>
  <LinksUpToDate>false</LinksUpToDate>
  <CharactersWithSpaces>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CONTASOFTCOMPANY S.A.S</dc:title>
  <dc:creator>Ted Pattison</dc:creator>
  <cp:lastModifiedBy>workflow</cp:lastModifiedBy>
  <cp:revision>136</cp:revision>
  <dcterms:created xsi:type="dcterms:W3CDTF">2015-08-26T21:17:00Z</dcterms:created>
  <dcterms:modified xsi:type="dcterms:W3CDTF">2016-09-19T16:57:00Z</dcterms:modified>
</cp:coreProperties>
</file>