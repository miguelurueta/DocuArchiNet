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14A" w:rsidRDefault="002B07F9" w:rsidP="000844B0">
      <w:pPr>
        <w:spacing w:after="0"/>
        <w:rPr>
          <w:sz w:val="14"/>
          <w:szCs w:val="14"/>
          <w:lang w:val="es-CO"/>
        </w:rPr>
      </w:pPr>
      <w:proofErr w:type="spellStart"/>
      <w:r>
        <w:rPr>
          <w:sz w:val="14"/>
          <w:szCs w:val="14"/>
          <w:lang w:val="es-CO"/>
        </w:rPr>
        <w:t>Resp_conte_web</w:t>
      </w:r>
      <w:proofErr w:type="spellEnd"/>
      <w:r w:rsidR="00981944">
        <w:rPr>
          <w:sz w:val="14"/>
          <w:szCs w:val="14"/>
          <w:lang w:val="es-CO"/>
        </w:rPr>
        <w:t xml:space="preserve">          </w:t>
      </w:r>
      <w:r w:rsidR="00F61D25">
        <w:rPr>
          <w:sz w:val="14"/>
          <w:szCs w:val="14"/>
          <w:lang w:val="es-CO"/>
        </w:rPr>
        <w:br w:type="textWrapping" w:clear="all"/>
        <w:t xml:space="preserve">                                                                       </w:t>
      </w: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rFonts w:ascii="Arial" w:hAnsi="Arial" w:cs="Arial"/>
          <w:noProof/>
          <w:sz w:val="22"/>
          <w:lang w:val="es-CO" w:eastAsia="es-CO"/>
        </w:rPr>
      </w:pPr>
    </w:p>
    <w:p w:rsidR="0064358C" w:rsidRDefault="0064358C" w:rsidP="000844B0">
      <w:pPr>
        <w:spacing w:after="0"/>
        <w:rPr>
          <w:rFonts w:ascii="Arial" w:hAnsi="Arial" w:cs="Arial"/>
          <w:noProof/>
          <w:sz w:val="22"/>
          <w:lang w:val="es-CO" w:eastAsia="es-CO"/>
        </w:rPr>
      </w:pPr>
    </w:p>
    <w:p w:rsidR="0064358C" w:rsidRDefault="0064358C" w:rsidP="000844B0">
      <w:pPr>
        <w:spacing w:after="0"/>
        <w:rPr>
          <w:rFonts w:ascii="Arial" w:hAnsi="Arial" w:cs="Arial"/>
          <w:noProof/>
          <w:sz w:val="22"/>
          <w:lang w:val="es-CO" w:eastAsia="es-CO"/>
        </w:rPr>
      </w:pPr>
    </w:p>
    <w:p w:rsidR="0064358C" w:rsidRDefault="0064358C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9A5162" w:rsidRDefault="009A5162" w:rsidP="000844B0">
      <w:pPr>
        <w:spacing w:after="0"/>
        <w:rPr>
          <w:sz w:val="14"/>
          <w:szCs w:val="14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9A5162" w:rsidRPr="008D30F2" w:rsidRDefault="009A5162" w:rsidP="00AC0508">
      <w:pPr>
        <w:spacing w:after="0"/>
        <w:rPr>
          <w:rFonts w:ascii="Arial" w:hAnsi="Arial" w:cs="Arial"/>
          <w:sz w:val="22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Default="006A783B" w:rsidP="000844B0">
      <w:pPr>
        <w:spacing w:after="0"/>
        <w:rPr>
          <w:sz w:val="14"/>
          <w:szCs w:val="14"/>
          <w:lang w:val="es-CO"/>
        </w:rPr>
      </w:pPr>
    </w:p>
    <w:p w:rsidR="006A783B" w:rsidRPr="00CC0499" w:rsidRDefault="006A783B" w:rsidP="000844B0">
      <w:pPr>
        <w:spacing w:after="0"/>
        <w:rPr>
          <w:sz w:val="14"/>
          <w:szCs w:val="14"/>
          <w:lang w:val="es-CO"/>
        </w:rPr>
      </w:pPr>
    </w:p>
    <w:sectPr w:rsidR="006A783B" w:rsidRPr="00CC0499" w:rsidSect="00DF1D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134" w:bottom="1134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0C1" w:rsidRDefault="00BC60C1">
      <w:pPr>
        <w:spacing w:after="0"/>
      </w:pPr>
      <w:r>
        <w:separator/>
      </w:r>
    </w:p>
  </w:endnote>
  <w:endnote w:type="continuationSeparator" w:id="0">
    <w:p w:rsidR="00BC60C1" w:rsidRDefault="00BC60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62" w:rsidRDefault="00DF1D6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Pr="000844B0" w:rsidRDefault="00DF1D62" w:rsidP="001D7390">
    <w:pPr>
      <w:pStyle w:val="Piedepgina"/>
      <w:jc w:val="right"/>
      <w:rPr>
        <w:lang w:val="es-CO"/>
      </w:rPr>
    </w:pPr>
    <w:bookmarkStart w:id="0" w:name="_GoBack"/>
    <w:bookmarkEnd w:id="0"/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-655320</wp:posOffset>
          </wp:positionH>
          <wp:positionV relativeFrom="paragraph">
            <wp:posOffset>-43815</wp:posOffset>
          </wp:positionV>
          <wp:extent cx="7711440" cy="563880"/>
          <wp:effectExtent l="0" t="0" r="3810" b="762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D7390">
      <w:rPr>
        <w:lang w:val="es-CO"/>
      </w:rPr>
      <w:t xml:space="preserve">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62" w:rsidRDefault="00DF1D6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0C1" w:rsidRDefault="00BC60C1">
      <w:pPr>
        <w:spacing w:after="0"/>
      </w:pPr>
      <w:r>
        <w:separator/>
      </w:r>
    </w:p>
  </w:footnote>
  <w:footnote w:type="continuationSeparator" w:id="0">
    <w:p w:rsidR="00BC60C1" w:rsidRDefault="00BC60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390" w:rsidRDefault="001D739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Pr="001D7390" w:rsidRDefault="00DF1D62" w:rsidP="001D7390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-655320</wp:posOffset>
          </wp:positionH>
          <wp:positionV relativeFrom="paragraph">
            <wp:posOffset>0</wp:posOffset>
          </wp:positionV>
          <wp:extent cx="7711440" cy="1008017"/>
          <wp:effectExtent l="0" t="0" r="3810" b="1905"/>
          <wp:wrapNone/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309" cy="10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390" w:rsidRDefault="001D739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3878"/>
    <w:rsid w:val="000806A7"/>
    <w:rsid w:val="000844B0"/>
    <w:rsid w:val="000C52DC"/>
    <w:rsid w:val="001108BA"/>
    <w:rsid w:val="00160C5F"/>
    <w:rsid w:val="001629B0"/>
    <w:rsid w:val="0017372E"/>
    <w:rsid w:val="001818FD"/>
    <w:rsid w:val="00192DD2"/>
    <w:rsid w:val="001C358E"/>
    <w:rsid w:val="001D7390"/>
    <w:rsid w:val="001E4474"/>
    <w:rsid w:val="001E6D1B"/>
    <w:rsid w:val="00224458"/>
    <w:rsid w:val="0024203F"/>
    <w:rsid w:val="00294A35"/>
    <w:rsid w:val="002B07F9"/>
    <w:rsid w:val="002C2437"/>
    <w:rsid w:val="002D47F7"/>
    <w:rsid w:val="002E5CDC"/>
    <w:rsid w:val="003A6D6A"/>
    <w:rsid w:val="003D41B7"/>
    <w:rsid w:val="00431312"/>
    <w:rsid w:val="004404A1"/>
    <w:rsid w:val="00453A9A"/>
    <w:rsid w:val="0048161C"/>
    <w:rsid w:val="005172E0"/>
    <w:rsid w:val="00531D28"/>
    <w:rsid w:val="00540216"/>
    <w:rsid w:val="00573140"/>
    <w:rsid w:val="00595E3C"/>
    <w:rsid w:val="005B3B66"/>
    <w:rsid w:val="005F1A87"/>
    <w:rsid w:val="0064358C"/>
    <w:rsid w:val="00652B1C"/>
    <w:rsid w:val="006A783B"/>
    <w:rsid w:val="006E599C"/>
    <w:rsid w:val="00712274"/>
    <w:rsid w:val="00715198"/>
    <w:rsid w:val="00756CB9"/>
    <w:rsid w:val="007733C5"/>
    <w:rsid w:val="00774CE7"/>
    <w:rsid w:val="007D4C61"/>
    <w:rsid w:val="007E0CA1"/>
    <w:rsid w:val="008024D5"/>
    <w:rsid w:val="008D30F2"/>
    <w:rsid w:val="00981944"/>
    <w:rsid w:val="009A5162"/>
    <w:rsid w:val="009B5CFD"/>
    <w:rsid w:val="009B7809"/>
    <w:rsid w:val="009E714A"/>
    <w:rsid w:val="00A0659C"/>
    <w:rsid w:val="00A07026"/>
    <w:rsid w:val="00A17EAA"/>
    <w:rsid w:val="00A23EC4"/>
    <w:rsid w:val="00A245A8"/>
    <w:rsid w:val="00A77AF8"/>
    <w:rsid w:val="00A94645"/>
    <w:rsid w:val="00A96005"/>
    <w:rsid w:val="00A9701F"/>
    <w:rsid w:val="00AB6B1A"/>
    <w:rsid w:val="00AC0508"/>
    <w:rsid w:val="00AF2AB2"/>
    <w:rsid w:val="00AF512B"/>
    <w:rsid w:val="00B77D5D"/>
    <w:rsid w:val="00B9011E"/>
    <w:rsid w:val="00BA194C"/>
    <w:rsid w:val="00BA582D"/>
    <w:rsid w:val="00BC60C1"/>
    <w:rsid w:val="00C13D1E"/>
    <w:rsid w:val="00C25991"/>
    <w:rsid w:val="00C32D9E"/>
    <w:rsid w:val="00CC0499"/>
    <w:rsid w:val="00CE4060"/>
    <w:rsid w:val="00CE5AC7"/>
    <w:rsid w:val="00CE63A7"/>
    <w:rsid w:val="00D12222"/>
    <w:rsid w:val="00D87C40"/>
    <w:rsid w:val="00DF185F"/>
    <w:rsid w:val="00DF1D62"/>
    <w:rsid w:val="00EA5F6B"/>
    <w:rsid w:val="00ED2031"/>
    <w:rsid w:val="00ED786B"/>
    <w:rsid w:val="00F032AF"/>
    <w:rsid w:val="00F31342"/>
    <w:rsid w:val="00F32417"/>
    <w:rsid w:val="00F35A5A"/>
    <w:rsid w:val="00F41AE9"/>
    <w:rsid w:val="00F440F1"/>
    <w:rsid w:val="00F508C2"/>
    <w:rsid w:val="00F61D25"/>
    <w:rsid w:val="00F64EDF"/>
    <w:rsid w:val="00F92415"/>
    <w:rsid w:val="00FA1BEB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75150CE4-F470-454F-83A5-4F32C9050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LetterTemplate.dotx</Template>
  <TotalTime>131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OFTCOMPANY S.A.S</vt:lpstr>
      <vt:lpstr/>
    </vt:vector>
  </TitlesOfParts>
  <Company>Ted Pattison Group, Inc.</Company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OFTCOMPANY S.A.S</dc:title>
  <dc:creator>Ted Pattison</dc:creator>
  <cp:lastModifiedBy>workflow</cp:lastModifiedBy>
  <cp:revision>149</cp:revision>
  <dcterms:created xsi:type="dcterms:W3CDTF">2015-08-26T21:17:00Z</dcterms:created>
  <dcterms:modified xsi:type="dcterms:W3CDTF">2018-06-08T12:51:00Z</dcterms:modified>
</cp:coreProperties>
</file>